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Indian Revised Version - Gujarati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Indian Revised Version - Gujarati</w:t>
      </w:r>
      <w:r>
        <w:rPr>
          <w:lang w:val="gu_IN" w:bidi="gu_IN"/>
        </w:rPr>
        <w:t xml:space="preserve"> © 2019 </w:t>
      </w:r>
      <w:hyperlink r:id="rId13">
        <w:r>
          <w:rPr>
            <w:lang w:val="gu_IN" w:bidi="gu_IN"/>
          </w:rPr>
          <w:rPr>
            <w:color w:val="0000EE"/>
            <w:u w:val="single"/>
          </w:rPr>
          <w:t>Door43</w:t>
        </w:r>
      </w:hyperlink>
      <w:r>
        <w:rPr>
          <w:lang w:val="gu_IN" w:bidi="gu_IN"/>
        </w:rPr>
        <w:t xml:space="preserve">, licensed under a </w:t>
      </w:r>
      <w:hyperlink r:id="rId14">
        <w:r>
          <w:rPr>
            <w:lang w:val="gu_IN" w:bidi="gu_IN"/>
          </w:rPr>
          <w:rPr>
            <w:color w:val="0000EE"/>
            <w:u w:val="single"/>
          </w:rPr>
          <w:t>CC BY-SA 4.0 license</w:t>
        </w:r>
      </w:hyperlink>
      <w:r>
        <w:rPr>
          <w:lang w:val="gu_IN" w:bidi="gu_IN"/>
        </w:rPr>
        <w:t>.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Indian Revised Version - Gujarati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gu_IN" w:bidi="gu_IN"/>
        </w:rPr>
        <w:t>Philemon 1:1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</w:t>
      </w:r>
      <w:r>
        <w:rPr>
          <w:lang w:val="gu_IN" w:bidi="gu_IN"/>
        </w:rPr>
        <w:t xml:space="preserve"> સેવાકાર્યમાં અમારા સાથીદાર વહાલાં ફિલેમોન, બહેન આફિયા, અમારા સાથી સૈનિક આર્ખિપસ તથા તારા ઘરમાંની વિશ્વાસી સમુદાયને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</w:t>
      </w:r>
      <w:r>
        <w:rPr>
          <w:lang w:val="gu_IN" w:bidi="gu_IN"/>
        </w:rPr>
        <w:t xml:space="preserve"> ખ્રિસ્ત ઈસુનો બંદીવાન પાઉલ તથા ભાઈ તિમોથી લખે છે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3</w:t>
      </w:r>
      <w:r>
        <w:rPr>
          <w:lang w:val="gu_IN" w:bidi="gu_IN"/>
        </w:rPr>
        <w:t xml:space="preserve"> ઈશ્વર આપણા પિતા તથા પ્રભુ ઈસુ ખ્રિસ્ત તમને કૃપા તથા શાંતિ થાઓ. ફિલેમોનનો પ્રેમ અને વિશ્વાસ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4</w:t>
      </w:r>
      <w:r>
        <w:rPr>
          <w:lang w:val="gu_IN" w:bidi="gu_IN"/>
        </w:rPr>
        <w:t xml:space="preserve"> ભાઈ ફિલેમોન પ્રભુ ઈસુ પર તથા સર્વ સંતો પરના તારા પ્રેમ તથા વિશ્વાસ વિષે,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5</w:t>
      </w:r>
      <w:r>
        <w:rPr>
          <w:lang w:val="gu_IN" w:bidi="gu_IN"/>
        </w:rPr>
        <w:t xml:space="preserve"> સાંભળવાથી તારું સ્મરણ હું નિત્ય મારી પ્રાર્થનાઓમાં કરું છું અને મારા ઈશ્વરની આભારસ્તુતિ કરું છું.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6</w:t>
      </w:r>
      <w:r>
        <w:rPr>
          <w:lang w:val="gu_IN" w:bidi="gu_IN"/>
        </w:rPr>
        <w:t xml:space="preserve"> મારી પ્રાર્થના છે કે આપણામાં જે સર્વ સારું છે તેનું જ્ઞાન થયાથી, તારા વિશ્વાસની ભાગીદારી ખ્રિસ્ત ઈસુના મહિમાને સારુ સફળ થાય.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7</w:t>
      </w:r>
      <w:r>
        <w:rPr>
          <w:lang w:val="gu_IN" w:bidi="gu_IN"/>
        </w:rPr>
        <w:t xml:space="preserve"> કારણ કે તારા પ્રેમમાં મને ઘણો લાભ તથા દિલાસો મળ્યો છે; કેમ કે, ઓ ભાઈ, તારાથી સંતોના હૃદય ઉત્તેજિત થયાં છે. ઓનેસીમસ માટે વિનંતી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8</w:t>
      </w:r>
      <w:r>
        <w:rPr>
          <w:lang w:val="gu_IN" w:bidi="gu_IN"/>
        </w:rPr>
        <w:t xml:space="preserve"> માટે જે યોગ્ય છે તે તને આજ્ઞા તરીકે કહેવાને મને ખ્રિસ્તમાં છૂટ છે ખરી,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9</w:t>
      </w:r>
      <w:r>
        <w:rPr>
          <w:lang w:val="gu_IN" w:bidi="gu_IN"/>
        </w:rPr>
        <w:t xml:space="preserve"> તોપણ હું પાઉલ વૃદ્ધ તથા હમણાં ખ્રિસ્ત ઈસુનો બંદીવાન હોવાથી હું બીજી રીતે, એટલે પ્રેમથી, તને વિનંતી કરું છું.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10</w:t>
      </w:r>
      <w:r>
        <w:rPr>
          <w:lang w:val="gu_IN" w:bidi="gu_IN"/>
        </w:rPr>
        <w:t xml:space="preserve"> ઓનેસીમસ આ બંદીખાનામાં જે મારા દીકરા જેવો થયો છે તેને વિષે હું તને વિનંતી કરું છું.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11</w:t>
      </w:r>
      <w:r>
        <w:rPr>
          <w:lang w:val="gu_IN" w:bidi="gu_IN"/>
        </w:rPr>
        <w:t xml:space="preserve"> અગાઉ તે તને ઉપયોગી ન હતો, પણ હમણાં તે તને તથા મને પણ ઉપયોગી છે;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12</w:t>
      </w:r>
      <w:r>
        <w:rPr>
          <w:lang w:val="gu_IN" w:bidi="gu_IN"/>
        </w:rPr>
        <w:t xml:space="preserve"> તેને પોતાને, એટલે મારા પોતાના હૃદય જેવાને, મેં તારી પાસે પાછો મોકલ્યો છે.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13</w:t>
      </w:r>
      <w:r>
        <w:rPr>
          <w:lang w:val="gu_IN" w:bidi="gu_IN"/>
        </w:rPr>
        <w:t xml:space="preserve"> તેને હું મારી પાસે રાખવા ઇચ્છતો હતો, કે સુવાર્તાને લીધે હું બંદીવાસમાં છું તે દરમિયાન તે તારા બદલામાં મારી મદદ કરે.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14</w:t>
      </w:r>
      <w:r>
        <w:rPr>
          <w:lang w:val="gu_IN" w:bidi="gu_IN"/>
        </w:rPr>
        <w:t xml:space="preserve"> પણ તારી મરજી વિના કંઈ કરવાની મારી ઇચ્છા ન હતી, એ માટે કે તારો ઉપકાર દબાણથી નહિ, પણ રાજીખુશીથી થાય.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15</w:t>
      </w:r>
      <w:r>
        <w:rPr>
          <w:lang w:val="gu_IN" w:bidi="gu_IN"/>
        </w:rPr>
        <w:t xml:space="preserve"> કેમ કે તે સદા તારી પાસે રહે, તે માટે જ કદાચ થોડીવાર સુધી તારાથી દૂર થયો હશે,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16</w:t>
      </w:r>
      <w:r>
        <w:rPr>
          <w:lang w:val="gu_IN" w:bidi="gu_IN"/>
        </w:rPr>
        <w:t xml:space="preserve"> હવે પછી દાસના જેવો નહિ, પણ દાસથી અધિક, એટલે વહાલા ભાઈના જેવો છે, મને તો તે વિશેષ કરીને એવો છે, પણ તને તો દેહમાં તથા પ્રભુમાં કેટલો બધો વિશેષ છે!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17</w:t>
      </w:r>
      <w:r>
        <w:rPr>
          <w:lang w:val="gu_IN" w:bidi="gu_IN"/>
        </w:rPr>
        <w:t xml:space="preserve"> માટે જો તું મને ભાગીદાર ગણે, તો જેમ મારો તેમ તેનો સ્વીકાર કરજે.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18</w:t>
      </w:r>
      <w:r>
        <w:rPr>
          <w:lang w:val="gu_IN" w:bidi="gu_IN"/>
        </w:rPr>
        <w:t xml:space="preserve"> પણ જો તેણે તારો કંઈ અન્યાય કર્યો હોય કે તેની પાસે તારું કંઈ લેણું હોય તો તેની જવાબદારી હું લઉં છું.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19</w:t>
      </w:r>
      <w:r>
        <w:rPr>
          <w:lang w:val="gu_IN" w:bidi="gu_IN"/>
        </w:rPr>
        <w:t xml:space="preserve"> હું પાઉલ મારે પોતાને હાથે લખું છું કે, તે હું ભરપાઈ કરીશ; તોપણ હું તને નથી કહેતો કે તું પોતા વિષે મારો કરજદાર છે.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20</w:t>
      </w:r>
      <w:r>
        <w:rPr>
          <w:lang w:val="gu_IN" w:bidi="gu_IN"/>
        </w:rPr>
        <w:t xml:space="preserve"> હા, ભાઈ, તારાથી પ્રભુમાં મને આનંદ થાય; ખ્રિસ્તમાં મારું હૃદય શાંત કર.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21</w:t>
      </w:r>
      <w:r>
        <w:rPr>
          <w:lang w:val="gu_IN" w:bidi="gu_IN"/>
        </w:rPr>
        <w:t xml:space="preserve"> તું મારું કહેલું માનીશ એવો ભરોસો રાખીને તારા પર આ પત્ર લખું છું, કેમ કે હું જાણું છું કે, જે હું કહું છું તે કરતાં પણ તું વધારે કરીશ.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22</w:t>
      </w:r>
      <w:r>
        <w:rPr>
          <w:lang w:val="gu_IN" w:bidi="gu_IN"/>
        </w:rPr>
        <w:t xml:space="preserve"> સારુ, મારે માટે રહેવાની વ્યવસ્થા તૈયાર રાખજે. કેમ કે મને આશા છે કે તમારી પ્રાર્થનાઓથી મારે તમારી પાસે આવવાનું થશે. છેલ્લી સલામ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23</w:t>
      </w:r>
      <w:r>
        <w:rPr>
          <w:lang w:val="gu_IN" w:bidi="gu_IN"/>
        </w:rPr>
        <w:t xml:space="preserve"> એપાફ્રાસ, ખ્રિસ્ત ઈસુમાં મારો સાથી બંદીવાન,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24</w:t>
      </w:r>
      <w:r>
        <w:rPr>
          <w:lang w:val="gu_IN" w:bidi="gu_IN"/>
        </w:rPr>
        <w:t xml:space="preserve"> સેવાકાર્યમાં મારા સાથીદાર માર્ક, આરિસ્તાર્ખસ, દેમાસ તથા લૂકે સર્વ તને ક્ષેમકુશળ કહે છે.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25</w:t>
      </w:r>
      <w:r>
        <w:rPr>
          <w:lang w:val="gu_IN" w:bidi="gu_IN"/>
        </w:rPr>
        <w:t xml:space="preserve"> આપણા પ્રભુ ઈસુ ખ્રિસ્તની કૃપા તમારા આત્માની સાથે હો. આમીન.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git.door43.org/Door43-Catalog/gu_irv/releases/tag/v4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