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1 Peter 1:1</w:t>
      </w:r>
      <w:r>
        <w:rPr>
          <w:lang w:val="gu_IN" w:bidi="gu_IN"/>
        </w:rPr>
      </w:r>
    </w:p>
    <w:p>
      <w:pPr/>
      <w:r>
        <w:rPr>
          <w:lang w:val="gu_IN" w:bidi="gu_IN"/>
        </w:rPr>
      </w:r>
      <w:r>
        <w:rPr>
          <w:vertAlign w:val="superscript"/>
          <w:lang w:val="gu_IN" w:bidi="gu_IN"/>
        </w:rPr>
        <w:t>1</w:t>
      </w:r>
      <w:r>
        <w:rPr>
          <w:lang w:val="gu_IN" w:bidi="gu_IN"/>
        </w:rPr>
        <w:t xml:space="preserve"> વેરવિખેર થઈને પોન્તસ ગલાતીયા કાપાદોકિયા આસિયા અને બિથુનિયામાં પરદેશી તરીકે વસેલા વિશ્વાસીઓ</w:t>
      </w:r>
    </w:p>
    <w:p>
      <w:pPr/>
      <w:r>
        <w:rPr>
          <w:lang w:val="gu_IN" w:bidi="gu_IN"/>
        </w:rPr>
      </w:r>
      <w:r>
        <w:rPr>
          <w:vertAlign w:val="superscript"/>
          <w:lang w:val="gu_IN" w:bidi="gu_IN"/>
        </w:rPr>
        <w:t>2</w:t>
      </w:r>
      <w:r>
        <w:rPr>
          <w:lang w:val="gu_IN" w:bidi="gu_IN"/>
        </w:rPr>
        <w:t xml:space="preserve"> જેઓને ઈશ્વરપિતાના પૂર્વજ્ઞાન પ્રમાણે આત્માના પવિત્રીકરણથી આજ્ઞાકારી થવા અને ઈસુ ખ્રિસ્તના રક્તથી છંટકાવ પામવા સારુ પસંદ કરેલા છે તેઓને ઈસુ ખ્રિસ્તનો પ્રેરિત પિતર લખે છે તમારા પર પુષ્કળ કૃપા તથા શાંતિ હો</w:t>
      </w:r>
    </w:p>
    <w:p>
      <w:pPr/>
      <w:r>
        <w:rPr>
          <w:lang w:val="gu_IN" w:bidi="gu_IN"/>
        </w:rPr>
      </w:r>
      <w:r>
        <w:rPr>
          <w:vertAlign w:val="superscript"/>
          <w:lang w:val="gu_IN" w:bidi="gu_IN"/>
        </w:rPr>
        <w:t>3</w:t>
      </w:r>
      <w:r>
        <w:rPr>
          <w:lang w:val="gu_IN" w:bidi="gu_IN"/>
        </w:rPr>
        <w:t xml:space="preserve"> આપણા પ્રભુ ઈસુ ખ્રિસ્તના ઈશ્વર તથા પિતાની સ્તુતિ થાઓ તેમણે પોતાની પુષ્કળ દયા પ્રમાણે મૂએલામાંથી ઈસુ ખ્રિસ્તના પુનરુત્થાન દ્વારા આપણને જીવંત આશાને સારુ</w:t>
      </w:r>
    </w:p>
    <w:p>
      <w:pPr/>
      <w:r>
        <w:rPr>
          <w:lang w:val="gu_IN" w:bidi="gu_IN"/>
        </w:rPr>
      </w:r>
      <w:r>
        <w:rPr>
          <w:vertAlign w:val="superscript"/>
          <w:lang w:val="gu_IN" w:bidi="gu_IN"/>
        </w:rPr>
        <w:t>4</w:t>
      </w:r>
      <w:r>
        <w:rPr>
          <w:lang w:val="gu_IN" w:bidi="gu_IN"/>
        </w:rPr>
        <w:t xml:space="preserve"> અવિનાશી નિર્મળ તથા જર્જરિત ન થનારા વતનને માટે આપણને નવો જન્મ આપ્યો છે તે વતન તમારે માટે સ્વર્ગમાં રાખી મૂકેલું છે</w:t>
      </w:r>
    </w:p>
    <w:p>
      <w:pPr/>
      <w:r>
        <w:rPr>
          <w:lang w:val="gu_IN" w:bidi="gu_IN"/>
        </w:rPr>
      </w:r>
      <w:r>
        <w:rPr>
          <w:vertAlign w:val="superscript"/>
          <w:lang w:val="gu_IN" w:bidi="gu_IN"/>
        </w:rPr>
        <w:t>5</w:t>
      </w:r>
      <w:r>
        <w:rPr>
          <w:lang w:val="gu_IN" w:bidi="gu_IN"/>
        </w:rPr>
        <w:t xml:space="preserve"> છેલ્લા સમયમાં જે ઉધ્ધાર પ્રગટ થવાની તૈયારીમાં છે તેને માટે ઈશ્વરના સામર્થ્ય વડે વિશ્વાસથી તમને સંભાળવામાં આવે છે</w:t>
      </w:r>
    </w:p>
    <w:p>
      <w:pPr/>
      <w:r>
        <w:rPr>
          <w:lang w:val="gu_IN" w:bidi="gu_IN"/>
        </w:rPr>
      </w:r>
      <w:r>
        <w:rPr>
          <w:vertAlign w:val="superscript"/>
          <w:lang w:val="gu_IN" w:bidi="gu_IN"/>
        </w:rPr>
        <w:t>6</w:t>
      </w:r>
      <w:r>
        <w:rPr>
          <w:lang w:val="gu_IN" w:bidi="gu_IN"/>
        </w:rPr>
        <w:t xml:space="preserve"> એમાં તમે બહુ આનંદ કરો છો જો કે હમણાં થોડા સમય માટે વિવિધ પ્રકારનાં પરીક્ષણ થયાથી તમે દુઃખી છો</w:t>
      </w:r>
    </w:p>
    <w:p>
      <w:pPr/>
      <w:r>
        <w:rPr>
          <w:lang w:val="gu_IN" w:bidi="gu_IN"/>
        </w:rPr>
      </w:r>
      <w:r>
        <w:rPr>
          <w:vertAlign w:val="superscript"/>
          <w:lang w:val="gu_IN" w:bidi="gu_IN"/>
        </w:rPr>
        <w:t>7</w:t>
      </w:r>
      <w:r>
        <w:rPr>
          <w:lang w:val="gu_IN" w:bidi="gu_IN"/>
        </w:rPr>
        <w:t xml:space="preserve"> એ માટે કે તમારા વિશ્વાસની પરીક્ષા જે અગ્નિથી પરખાયેલા નાશવંત સોના કરતાં વધુ મૂલ્યવાન છે તે ઈસુ ખ્રિસ્તના પ્રગટ થવાની ઘડીએ સ્તુતિ માન તથા મહિમા યોગ્ય થાય</w:t>
      </w:r>
    </w:p>
    <w:p>
      <w:pPr/>
      <w:r>
        <w:rPr>
          <w:lang w:val="gu_IN" w:bidi="gu_IN"/>
        </w:rPr>
      </w:r>
      <w:r>
        <w:rPr>
          <w:vertAlign w:val="superscript"/>
          <w:lang w:val="gu_IN" w:bidi="gu_IN"/>
        </w:rPr>
        <w:t>8</w:t>
      </w:r>
      <w:r>
        <w:rPr>
          <w:lang w:val="gu_IN" w:bidi="gu_IN"/>
        </w:rPr>
        <w:t xml:space="preserve"> તેમને ન જોયા છતાં પણ તમે તેમના પર પ્રેમ રાખો છો જો કે અત્યારે તમે તેમને જોતા નથી તોપણ તેમના પર વિશ્વાસ રાખો છો અને તમે તેમનામાં અવાચ્ય તથા મહિમા ભરેલા આનંદથી હરખાઓ છો</w:t>
      </w:r>
    </w:p>
    <w:p>
      <w:pPr/>
      <w:r>
        <w:rPr>
          <w:lang w:val="gu_IN" w:bidi="gu_IN"/>
        </w:rPr>
      </w:r>
      <w:r>
        <w:rPr>
          <w:vertAlign w:val="superscript"/>
          <w:lang w:val="gu_IN" w:bidi="gu_IN"/>
        </w:rPr>
        <w:t>9</w:t>
      </w:r>
      <w:r>
        <w:rPr>
          <w:lang w:val="gu_IN" w:bidi="gu_IN"/>
        </w:rPr>
        <w:t xml:space="preserve"> તમે પોતાના વિશ્વાસનું ફળ એટલે આત્માઓનો ઉધ્ધાર પામો છો</w:t>
      </w:r>
    </w:p>
    <w:p>
      <w:pPr/>
      <w:r>
        <w:rPr>
          <w:lang w:val="gu_IN" w:bidi="gu_IN"/>
        </w:rPr>
      </w:r>
      <w:r>
        <w:rPr>
          <w:vertAlign w:val="superscript"/>
          <w:lang w:val="gu_IN" w:bidi="gu_IN"/>
        </w:rPr>
        <w:t>10</w:t>
      </w:r>
      <w:r>
        <w:rPr>
          <w:lang w:val="gu_IN" w:bidi="gu_IN"/>
        </w:rPr>
        <w:t xml:space="preserve"> જે પ્રબોધકોએ તમારા પરની કૃપા વિષે ભવિષ્યકથન કર્યું તેઓએ તે ઉધ્ધાર વિષે તપાસીને ખંતથી શોધ કરી</w:t>
      </w:r>
    </w:p>
    <w:p>
      <w:pPr/>
      <w:r>
        <w:rPr>
          <w:lang w:val="gu_IN" w:bidi="gu_IN"/>
        </w:rPr>
      </w:r>
      <w:r>
        <w:rPr>
          <w:vertAlign w:val="superscript"/>
          <w:lang w:val="gu_IN" w:bidi="gu_IN"/>
        </w:rPr>
        <w:t>11</w:t>
      </w:r>
      <w:r>
        <w:rPr>
          <w:lang w:val="gu_IN" w:bidi="gu_IN"/>
        </w:rPr>
        <w:t xml:space="preserve"> ખ્રિસ્તનો આત્મા જે તેઓમાં હતો તેણે ખ્રિસ્તનાં દુઃખ તથા તે પછીના મહિમા વિષે સાક્ષી આપી ત્યારે તેણે કયો અથવા કેવો સમય બતાવ્યો તેનું સંશોધન તેઓ કરતા હતા</w:t>
      </w:r>
    </w:p>
    <w:p>
      <w:pPr/>
      <w:r>
        <w:rPr>
          <w:lang w:val="gu_IN" w:bidi="gu_IN"/>
        </w:rPr>
      </w:r>
      <w:r>
        <w:rPr>
          <w:vertAlign w:val="superscript"/>
          <w:lang w:val="gu_IN" w:bidi="gu_IN"/>
        </w:rPr>
        <w:t>12</w:t>
      </w:r>
      <w:r>
        <w:rPr>
          <w:lang w:val="gu_IN" w:bidi="gu_IN"/>
        </w:rPr>
        <w:t xml:space="preserve"> જે પ્રગટ કરાયું હતું તેનાથી તેઓએ પોતાની નહિ પણ તમારી સેવા કરી સ્વર્ગમાંથી મોકલાયેલા પવિત્ર આત્માની સહાયથી જેઓએ તમને સુવાર્તા પ્રગટ કરી તેઓ દ્વારા તે વાતો તમને હમણાં જણાવવામાં આવી જે જોવાની ઉત્કંઠા દૂતો પણ ધરાવે છે</w:t>
      </w:r>
    </w:p>
    <w:p>
      <w:pPr/>
      <w:r>
        <w:rPr>
          <w:lang w:val="gu_IN" w:bidi="gu_IN"/>
        </w:rPr>
      </w:r>
      <w:r>
        <w:rPr>
          <w:vertAlign w:val="superscript"/>
          <w:lang w:val="gu_IN" w:bidi="gu_IN"/>
        </w:rPr>
        <w:t>13</w:t>
      </w:r>
      <w:r>
        <w:rPr>
          <w:lang w:val="gu_IN" w:bidi="gu_IN"/>
        </w:rPr>
        <w:t xml:space="preserve"> એ માટે તમે પોતાના મનમાં સાવચેત રહો અને જે કૃપા ઈસુ ખ્રિસ્તના પ્રગટ થવાની ઘડીએ તમારા પર થશે તેની સંપૂર્ણ આશા રાખો</w:t>
      </w:r>
    </w:p>
    <w:p>
      <w:pPr/>
      <w:r>
        <w:rPr>
          <w:lang w:val="gu_IN" w:bidi="gu_IN"/>
        </w:rPr>
      </w:r>
      <w:r>
        <w:rPr>
          <w:vertAlign w:val="superscript"/>
          <w:lang w:val="gu_IN" w:bidi="gu_IN"/>
        </w:rPr>
        <w:t>14</w:t>
      </w:r>
      <w:r>
        <w:rPr>
          <w:lang w:val="gu_IN" w:bidi="gu_IN"/>
        </w:rPr>
        <w:t xml:space="preserve"> તમે આજ્ઞાકારી સંતાનો જેવા થાઓ અને પોતાની અગાઉની અજ્ઞાનાવસ્થાની દુર્વાસના પ્રમાણે ન ચાલો</w:t>
      </w:r>
    </w:p>
    <w:p>
      <w:pPr/>
      <w:r>
        <w:rPr>
          <w:lang w:val="gu_IN" w:bidi="gu_IN"/>
        </w:rPr>
      </w:r>
      <w:r>
        <w:rPr>
          <w:vertAlign w:val="superscript"/>
          <w:lang w:val="gu_IN" w:bidi="gu_IN"/>
        </w:rPr>
        <w:t>15</w:t>
      </w:r>
      <w:r>
        <w:rPr>
          <w:lang w:val="gu_IN" w:bidi="gu_IN"/>
        </w:rPr>
        <w:t xml:space="preserve"> પણ જેમણે તમને તેડ્યા છે તે જેવા પવિત્ર છે તેમના જેવા તમે પણ સર્વ વ્યવહારમાં પવિત્ર થાઓ</w:t>
      </w:r>
    </w:p>
    <w:p>
      <w:pPr/>
      <w:r>
        <w:rPr>
          <w:lang w:val="gu_IN" w:bidi="gu_IN"/>
        </w:rPr>
      </w:r>
      <w:r>
        <w:rPr>
          <w:vertAlign w:val="superscript"/>
          <w:lang w:val="gu_IN" w:bidi="gu_IN"/>
        </w:rPr>
        <w:t>16</w:t>
      </w:r>
      <w:r>
        <w:rPr>
          <w:lang w:val="gu_IN" w:bidi="gu_IN"/>
        </w:rPr>
        <w:t xml:space="preserve"> કેમ કે એમ લખ્યું છે કે હું પવિત્ર છું માટે તમે પવિત્ર થાઓ</w:t>
      </w:r>
    </w:p>
    <w:p>
      <w:pPr/>
      <w:r>
        <w:rPr>
          <w:lang w:val="gu_IN" w:bidi="gu_IN"/>
        </w:rPr>
      </w:r>
      <w:r>
        <w:rPr>
          <w:vertAlign w:val="superscript"/>
          <w:lang w:val="gu_IN" w:bidi="gu_IN"/>
        </w:rPr>
        <w:t>17</w:t>
      </w:r>
      <w:r>
        <w:rPr>
          <w:lang w:val="gu_IN" w:bidi="gu_IN"/>
        </w:rPr>
        <w:t xml:space="preserve"> અને જે પક્ષપાત વગર દરેકનાં કામ પ્રમાણે ન્યાય કરે છે તેમને જો તમે પિતા કહીને વિનંતી કરો છો તો તમારા અહીંના પ્રવાસનો સમય બીકમાં વિતાવો</w:t>
      </w:r>
    </w:p>
    <w:p>
      <w:pPr/>
      <w:r>
        <w:rPr>
          <w:lang w:val="gu_IN" w:bidi="gu_IN"/>
        </w:rPr>
      </w:r>
      <w:r>
        <w:rPr>
          <w:vertAlign w:val="superscript"/>
          <w:lang w:val="gu_IN" w:bidi="gu_IN"/>
        </w:rPr>
        <w:t>18</w:t>
      </w:r>
      <w:r>
        <w:rPr>
          <w:lang w:val="gu_IN" w:bidi="gu_IN"/>
        </w:rPr>
        <w:t xml:space="preserve"> કેમ કે તમે એ જાણો છો કે તમારા પિતૃઓથી ચાલ્યાં આવતાં વ્યર્થ આચરણથી તમે નાશવંત વસ્તુઓ એટલે રૂપા અથવા સોના વડે નહિ</w:t>
      </w:r>
    </w:p>
    <w:p>
      <w:pPr/>
      <w:r>
        <w:rPr>
          <w:lang w:val="gu_IN" w:bidi="gu_IN"/>
        </w:rPr>
      </w:r>
      <w:r>
        <w:rPr>
          <w:vertAlign w:val="superscript"/>
          <w:lang w:val="gu_IN" w:bidi="gu_IN"/>
        </w:rPr>
        <w:t>19</w:t>
      </w:r>
      <w:r>
        <w:rPr>
          <w:lang w:val="gu_IN" w:bidi="gu_IN"/>
        </w:rPr>
        <w:t xml:space="preserve"> પણ ખ્રિસ્ત જે નિષ્કલંક તથા નિર્દોષ હલવાન છે તેમના મૂલ્યવાન રક્તથી ખરીદી લેવાયેલા છો</w:t>
      </w:r>
    </w:p>
    <w:p>
      <w:pPr/>
      <w:r>
        <w:rPr>
          <w:lang w:val="gu_IN" w:bidi="gu_IN"/>
        </w:rPr>
      </w:r>
      <w:r>
        <w:rPr>
          <w:vertAlign w:val="superscript"/>
          <w:lang w:val="gu_IN" w:bidi="gu_IN"/>
        </w:rPr>
        <w:t>20</w:t>
      </w:r>
      <w:r>
        <w:rPr>
          <w:lang w:val="gu_IN" w:bidi="gu_IN"/>
        </w:rPr>
        <w:t xml:space="preserve"> તેઓ તો સૃષ્ટિના પ્રારંભ પૂર્વે નિયુક્ત કરાયેલા હતા ખરા પણ તમારે માટે આ છેલ્લા સમયમાં પ્રગટ થયા</w:t>
      </w:r>
    </w:p>
    <w:p>
      <w:pPr/>
      <w:r>
        <w:rPr>
          <w:lang w:val="gu_IN" w:bidi="gu_IN"/>
        </w:rPr>
      </w:r>
      <w:r>
        <w:rPr>
          <w:vertAlign w:val="superscript"/>
          <w:lang w:val="gu_IN" w:bidi="gu_IN"/>
        </w:rPr>
        <w:t>21</w:t>
      </w:r>
      <w:r>
        <w:rPr>
          <w:lang w:val="gu_IN" w:bidi="gu_IN"/>
        </w:rPr>
        <w:t xml:space="preserve"> તેમને આધારે તમે ઈશ્વર પર વિશ્વાસ રાખો છો જેમણે તેમને મરણમાંથી ઉઠાડયા અને મહિમા આપ્યો એ માટે કે તમારો વિશ્વાસ તથા આશા ઈશ્વર પર રહે</w:t>
      </w:r>
    </w:p>
    <w:p>
      <w:pPr/>
      <w:r>
        <w:rPr>
          <w:lang w:val="gu_IN" w:bidi="gu_IN"/>
        </w:rPr>
      </w:r>
      <w:r>
        <w:rPr>
          <w:vertAlign w:val="superscript"/>
          <w:lang w:val="gu_IN" w:bidi="gu_IN"/>
        </w:rPr>
        <w:t>22</w:t>
      </w:r>
      <w:r>
        <w:rPr>
          <w:lang w:val="gu_IN" w:bidi="gu_IN"/>
        </w:rPr>
        <w:t xml:space="preserve"> તમે સત્યને આધીન રહીને ભાઈ પરના નિષ્કપટ પ્રેમને માટે તમારાં મનને પવિત્ર કર્યા છે માટે શુદ્ધ અંતઃકરણથી એકબીજા પર આગ્રહથી પ્રેમ કરો</w:t>
      </w:r>
    </w:p>
    <w:p>
      <w:pPr/>
      <w:r>
        <w:rPr>
          <w:lang w:val="gu_IN" w:bidi="gu_IN"/>
        </w:rPr>
      </w:r>
      <w:r>
        <w:rPr>
          <w:vertAlign w:val="superscript"/>
          <w:lang w:val="gu_IN" w:bidi="gu_IN"/>
        </w:rPr>
        <w:t>23</w:t>
      </w:r>
      <w:r>
        <w:rPr>
          <w:lang w:val="gu_IN" w:bidi="gu_IN"/>
        </w:rPr>
        <w:t xml:space="preserve"> કેમ કે તમને વિનાશી બીજથી નહિ પણ અવિનાશી બીજથી ઈશ્વરના જીવંત તથા સદા ટકનાર વચન વડે નવો જન્મ આપવામાં આવ્યો છે</w:t>
      </w:r>
    </w:p>
    <w:p>
      <w:pPr/>
      <w:r>
        <w:rPr>
          <w:lang w:val="gu_IN" w:bidi="gu_IN"/>
        </w:rPr>
      </w:r>
      <w:r>
        <w:rPr>
          <w:vertAlign w:val="superscript"/>
          <w:lang w:val="gu_IN" w:bidi="gu_IN"/>
        </w:rPr>
        <w:t>24</w:t>
      </w:r>
      <w:r>
        <w:rPr>
          <w:lang w:val="gu_IN" w:bidi="gu_IN"/>
        </w:rPr>
        <w:t xml:space="preserve"> કેમ કે સર્વ પ્રાણી ઘાસના જેવાં છે અને મનુષ્યનો બધો મહિમા ઘાસના ફૂલ જેવો છે ઘાસ સુકાઈ જાય છે અને તેનું ફૂલ ખરી પડે છે</w:t>
      </w:r>
    </w:p>
    <w:p>
      <w:pPr/>
      <w:r>
        <w:rPr>
          <w:lang w:val="gu_IN" w:bidi="gu_IN"/>
        </w:rPr>
      </w:r>
      <w:r>
        <w:rPr>
          <w:vertAlign w:val="superscript"/>
          <w:lang w:val="gu_IN" w:bidi="gu_IN"/>
        </w:rPr>
        <w:t>25</w:t>
      </w:r>
      <w:r>
        <w:rPr>
          <w:lang w:val="gu_IN" w:bidi="gu_IN"/>
        </w:rPr>
        <w:t xml:space="preserve"> પણ પ્રભુનું વચન સદા રહે છે જે સુવાર્તાનું વચન તમને પ્રગટ કરાયું તે એ જ છે</w:t>
      </w:r>
    </w:p>
    <w:p>
      <w:pPr>
        <w:pStyle w:val="Heading2"/>
      </w:pPr>
      <w:r>
        <w:rPr>
          <w:lang w:val="gu_IN" w:bidi="gu_IN"/>
        </w:rPr>
        <w:t>1 Peter 2:1</w:t>
      </w:r>
      <w:r>
        <w:rPr>
          <w:lang w:val="gu_IN" w:bidi="gu_IN"/>
        </w:rPr>
      </w:r>
    </w:p>
    <w:p>
      <w:pPr/>
      <w:r>
        <w:rPr>
          <w:lang w:val="gu_IN" w:bidi="gu_IN"/>
        </w:rPr>
      </w:r>
      <w:r>
        <w:rPr>
          <w:vertAlign w:val="superscript"/>
          <w:lang w:val="gu_IN" w:bidi="gu_IN"/>
        </w:rPr>
        <w:t>1</w:t>
      </w:r>
      <w:r>
        <w:rPr>
          <w:lang w:val="gu_IN" w:bidi="gu_IN"/>
        </w:rPr>
        <w:t xml:space="preserve"> એ માટે તમામ દુષ્ટતા કપટ ઢોંગ દ્રેષ તથા સર્વ પ્રકારની નિંદા દૂર કરીને</w:t>
      </w:r>
    </w:p>
    <w:p>
      <w:pPr/>
      <w:r>
        <w:rPr>
          <w:lang w:val="gu_IN" w:bidi="gu_IN"/>
        </w:rPr>
      </w:r>
      <w:r>
        <w:rPr>
          <w:vertAlign w:val="superscript"/>
          <w:lang w:val="gu_IN" w:bidi="gu_IN"/>
        </w:rPr>
        <w:t>2</w:t>
      </w:r>
      <w:r>
        <w:rPr>
          <w:lang w:val="gu_IN" w:bidi="gu_IN"/>
        </w:rPr>
        <w:t xml:space="preserve"> નવાં જન્મેલાં બાળકોની જેમ નિષ્કપટ આત્મિક દૂધની ઇચ્છા રાખો</w:t>
      </w:r>
    </w:p>
    <w:p>
      <w:pPr/>
      <w:r>
        <w:rPr>
          <w:lang w:val="gu_IN" w:bidi="gu_IN"/>
        </w:rPr>
      </w:r>
      <w:r>
        <w:rPr>
          <w:vertAlign w:val="superscript"/>
          <w:lang w:val="gu_IN" w:bidi="gu_IN"/>
        </w:rPr>
        <w:t>3</w:t>
      </w:r>
      <w:r>
        <w:rPr>
          <w:lang w:val="gu_IN" w:bidi="gu_IN"/>
        </w:rPr>
        <w:t xml:space="preserve"> જેથી જો તમને એવો અનુભવ થયો હોય કે પ્રભુ દયાળુ છે તો તે વડે તમે ઉધ્ધાર પામતાં સુધી વધતાં રહો</w:t>
      </w:r>
    </w:p>
    <w:p>
      <w:pPr/>
      <w:r>
        <w:rPr>
          <w:lang w:val="gu_IN" w:bidi="gu_IN"/>
        </w:rPr>
      </w:r>
      <w:r>
        <w:rPr>
          <w:vertAlign w:val="superscript"/>
          <w:lang w:val="gu_IN" w:bidi="gu_IN"/>
        </w:rPr>
        <w:t>4</w:t>
      </w:r>
      <w:r>
        <w:rPr>
          <w:lang w:val="gu_IN" w:bidi="gu_IN"/>
        </w:rPr>
        <w:t xml:space="preserve"> જે જીવંત પથ્થર છે મનુષ્યોથી નકારાયેલા ખરા પણ ઈશ્વરથી પસંદ કરાયેલા તથા મૂલ્યવાન છે</w:t>
      </w:r>
    </w:p>
    <w:p>
      <w:pPr/>
      <w:r>
        <w:rPr>
          <w:lang w:val="gu_IN" w:bidi="gu_IN"/>
        </w:rPr>
      </w:r>
      <w:r>
        <w:rPr>
          <w:vertAlign w:val="superscript"/>
          <w:lang w:val="gu_IN" w:bidi="gu_IN"/>
        </w:rPr>
        <w:t>5</w:t>
      </w:r>
      <w:r>
        <w:rPr>
          <w:lang w:val="gu_IN" w:bidi="gu_IN"/>
        </w:rPr>
        <w:t xml:space="preserve"> તેમની પાસે આવીને તમે પણ આત્મિક ઘરના જીવંત પથ્થર બન્યા અને જે આત્મિક યજ્ઞો ઈસુ ખ્રિસ્તને ધ્વારા ઈશ્વરને પ્રસન્ન છે તેમનું અર્પણ કરવા પવિત્ર યાજકો થયા છો</w:t>
      </w:r>
    </w:p>
    <w:p>
      <w:pPr/>
      <w:r>
        <w:rPr>
          <w:lang w:val="gu_IN" w:bidi="gu_IN"/>
        </w:rPr>
      </w:r>
      <w:r>
        <w:rPr>
          <w:vertAlign w:val="superscript"/>
          <w:lang w:val="gu_IN" w:bidi="gu_IN"/>
        </w:rPr>
        <w:t>6</w:t>
      </w:r>
      <w:r>
        <w:rPr>
          <w:lang w:val="gu_IN" w:bidi="gu_IN"/>
        </w:rPr>
        <w:t xml:space="preserve"> કારણ કે શાસ્ત્રમાં લખેલું છે કે જુઓ પસંદ કરેલો તથા મૂલ્યવાન એવો ખૂણાનો મુખ્ય પથ્થર હું સિયોનમાં મૂકું છું અને જે તેના પર વિશ્વાસ કરે છે તે શરમાશે નહિ</w:t>
      </w:r>
    </w:p>
    <w:p>
      <w:pPr/>
      <w:r>
        <w:rPr>
          <w:lang w:val="gu_IN" w:bidi="gu_IN"/>
        </w:rPr>
      </w:r>
      <w:r>
        <w:rPr>
          <w:vertAlign w:val="superscript"/>
          <w:lang w:val="gu_IN" w:bidi="gu_IN"/>
        </w:rPr>
        <w:t>7</w:t>
      </w:r>
      <w:r>
        <w:rPr>
          <w:lang w:val="gu_IN" w:bidi="gu_IN"/>
        </w:rPr>
        <w:t xml:space="preserve"> માટે તમને વિશ્વાસ કરનારાઓને તે મૂલ્યવાન છે પણ બિનવિશ્વાસીઓને સારુ જે પત્થર બાંધનારાઓએ નકામો કર્યો તે જ ખૂણાનો મુખ્ય પથ્થર થયો છે</w:t>
      </w:r>
    </w:p>
    <w:p>
      <w:pPr/>
      <w:r>
        <w:rPr>
          <w:lang w:val="gu_IN" w:bidi="gu_IN"/>
        </w:rPr>
      </w:r>
      <w:r>
        <w:rPr>
          <w:vertAlign w:val="superscript"/>
          <w:lang w:val="gu_IN" w:bidi="gu_IN"/>
        </w:rPr>
        <w:t>8</w:t>
      </w:r>
      <w:r>
        <w:rPr>
          <w:lang w:val="gu_IN" w:bidi="gu_IN"/>
        </w:rPr>
        <w:t xml:space="preserve"> વળી ઠેસ ખવડાવનાર પથ્થરઅને ઠોકર ખવડાવનાર ખડક થયો છે તેઓ આજ્ઞા માનતાં નથી તેથી વચન વિષે ઠોકર ખાય છે એટલા માટે પણ તેઓનું નિર્માણ થયેલું હતું</w:t>
      </w:r>
    </w:p>
    <w:p>
      <w:pPr/>
      <w:r>
        <w:rPr>
          <w:lang w:val="gu_IN" w:bidi="gu_IN"/>
        </w:rPr>
      </w:r>
      <w:r>
        <w:rPr>
          <w:vertAlign w:val="superscript"/>
          <w:lang w:val="gu_IN" w:bidi="gu_IN"/>
        </w:rPr>
        <w:t>9</w:t>
      </w:r>
      <w:r>
        <w:rPr>
          <w:lang w:val="gu_IN" w:bidi="gu_IN"/>
        </w:rPr>
        <w:t xml:space="preserve"> પણ તમે તો પસંદ કરેલું કુળ રાજમાન્ય યાજકવર્ગ પવિત્ર લોક તથા ઈશ્વરની ખાસ પ્રજા છો જેથી જેમણે તમને અંધકારમાંથી પોતાના આશ્ચર્યકારક અજવાળામાં તેડ્યા છે તેમના સદગુણો તમે પ્રગટ કરો</w:t>
      </w:r>
    </w:p>
    <w:p>
      <w:pPr/>
      <w:r>
        <w:rPr>
          <w:lang w:val="gu_IN" w:bidi="gu_IN"/>
        </w:rPr>
      </w:r>
      <w:r>
        <w:rPr>
          <w:vertAlign w:val="superscript"/>
          <w:lang w:val="gu_IN" w:bidi="gu_IN"/>
        </w:rPr>
        <w:t>10</w:t>
      </w:r>
      <w:r>
        <w:rPr>
          <w:lang w:val="gu_IN" w:bidi="gu_IN"/>
        </w:rPr>
        <w:t xml:space="preserve"> તમે પહેલાં પ્રજા જ નહોતા પણ હાલ ઈશ્વરની પ્રજા છો દયા પામેલા નહોતા પણ હાલ દયા પામ્યા છો</w:t>
      </w:r>
    </w:p>
    <w:p>
      <w:pPr/>
      <w:r>
        <w:rPr>
          <w:lang w:val="gu_IN" w:bidi="gu_IN"/>
        </w:rPr>
      </w:r>
      <w:r>
        <w:rPr>
          <w:vertAlign w:val="superscript"/>
          <w:lang w:val="gu_IN" w:bidi="gu_IN"/>
        </w:rPr>
        <w:t>11</w:t>
      </w:r>
      <w:r>
        <w:rPr>
          <w:lang w:val="gu_IN" w:bidi="gu_IN"/>
        </w:rPr>
        <w:t xml:space="preserve"> પ્રિયજનો હું વિનંતી કરું છું કે જે દૈહિક વિષયો આત્માની સામે લડે છે તેઓથી તમે પરદેશી તથા પ્રવાસીની જેમ દૂર રહો</w:t>
      </w:r>
    </w:p>
    <w:p>
      <w:pPr/>
      <w:r>
        <w:rPr>
          <w:lang w:val="gu_IN" w:bidi="gu_IN"/>
        </w:rPr>
      </w:r>
      <w:r>
        <w:rPr>
          <w:vertAlign w:val="superscript"/>
          <w:lang w:val="gu_IN" w:bidi="gu_IN"/>
        </w:rPr>
        <w:t>12</w:t>
      </w:r>
      <w:r>
        <w:rPr>
          <w:lang w:val="gu_IN" w:bidi="gu_IN"/>
        </w:rPr>
        <w:t xml:space="preserve"> બિનવિશ્વાસીઓમાં તમે પોતાનો વ્યવહાર સારો રાખો કે જેથી તેઓ તમને ખરાબ સમજીને તમારી વિરુદ્ધ બોલે ત્યારે તમારાં સારાં કામ જોઇને તેઓ ન્યાયને દિવસે ઈશ્વરનો મહિમા કરે</w:t>
      </w:r>
    </w:p>
    <w:p>
      <w:pPr/>
      <w:r>
        <w:rPr>
          <w:lang w:val="gu_IN" w:bidi="gu_IN"/>
        </w:rPr>
      </w:r>
      <w:r>
        <w:rPr>
          <w:vertAlign w:val="superscript"/>
          <w:lang w:val="gu_IN" w:bidi="gu_IN"/>
        </w:rPr>
        <w:t>13</w:t>
      </w:r>
      <w:r>
        <w:rPr>
          <w:lang w:val="gu_IN" w:bidi="gu_IN"/>
        </w:rPr>
        <w:t xml:space="preserve"> માણસોએ સ્થાપેલી પ્રત્યેક સત્તાને પ્રભુને લીધે તમે આધીન થાઓ રાજાને સર્વોપરી સમજીને તેને આધીન રહો</w:t>
      </w:r>
    </w:p>
    <w:p>
      <w:pPr/>
      <w:r>
        <w:rPr>
          <w:lang w:val="gu_IN" w:bidi="gu_IN"/>
        </w:rPr>
      </w:r>
      <w:r>
        <w:rPr>
          <w:vertAlign w:val="superscript"/>
          <w:lang w:val="gu_IN" w:bidi="gu_IN"/>
        </w:rPr>
        <w:t>14</w:t>
      </w:r>
      <w:r>
        <w:rPr>
          <w:lang w:val="gu_IN" w:bidi="gu_IN"/>
        </w:rPr>
        <w:t xml:space="preserve"> વળી ખોટું કરનારાઓને દંડ આપવા અને સારુ કરનારાઓની પ્રશંસા કરવાને તેણે નીમેલા અધિકારીઓને પણ તમે આધીન થાઓ</w:t>
      </w:r>
    </w:p>
    <w:p>
      <w:pPr/>
      <w:r>
        <w:rPr>
          <w:lang w:val="gu_IN" w:bidi="gu_IN"/>
        </w:rPr>
      </w:r>
      <w:r>
        <w:rPr>
          <w:vertAlign w:val="superscript"/>
          <w:lang w:val="gu_IN" w:bidi="gu_IN"/>
        </w:rPr>
        <w:t>15</w:t>
      </w:r>
      <w:r>
        <w:rPr>
          <w:lang w:val="gu_IN" w:bidi="gu_IN"/>
        </w:rPr>
        <w:t xml:space="preserve"> કેમકે ઈશ્વરની ઇચ્છા એવી છે કે સારાં કાર્યો કરીને મૂર્ખ માણસોની અજ્ઞાનપણાની વાતોને તમે બંધ કરો</w:t>
      </w:r>
    </w:p>
    <w:p>
      <w:pPr/>
      <w:r>
        <w:rPr>
          <w:lang w:val="gu_IN" w:bidi="gu_IN"/>
        </w:rPr>
      </w:r>
      <w:r>
        <w:rPr>
          <w:vertAlign w:val="superscript"/>
          <w:lang w:val="gu_IN" w:bidi="gu_IN"/>
        </w:rPr>
        <w:t>16</w:t>
      </w:r>
      <w:r>
        <w:rPr>
          <w:lang w:val="gu_IN" w:bidi="gu_IN"/>
        </w:rPr>
        <w:t xml:space="preserve"> તમે સ્વતંત્ર છો પણ એ સ્વતંત્રતા તમારી દુષ્ટતાને છુપાવવા માટે ન વાપરો પણ તમે ઈશ્વરના સેવકો જેવા થાઓ</w:t>
      </w:r>
    </w:p>
    <w:p>
      <w:pPr/>
      <w:r>
        <w:rPr>
          <w:lang w:val="gu_IN" w:bidi="gu_IN"/>
        </w:rPr>
      </w:r>
      <w:r>
        <w:rPr>
          <w:vertAlign w:val="superscript"/>
          <w:lang w:val="gu_IN" w:bidi="gu_IN"/>
        </w:rPr>
        <w:t>17</w:t>
      </w:r>
      <w:r>
        <w:rPr>
          <w:lang w:val="gu_IN" w:bidi="gu_IN"/>
        </w:rPr>
        <w:t xml:space="preserve"> તમે સર્વને માન આપો ભાઈઓ પર પ્રેમ રાખો ઈશ્વરનો ભય રાખો રાજાનું સન્માન કરો</w:t>
      </w:r>
    </w:p>
    <w:p>
      <w:pPr/>
      <w:r>
        <w:rPr>
          <w:lang w:val="gu_IN" w:bidi="gu_IN"/>
        </w:rPr>
      </w:r>
      <w:r>
        <w:rPr>
          <w:vertAlign w:val="superscript"/>
          <w:lang w:val="gu_IN" w:bidi="gu_IN"/>
        </w:rPr>
        <w:t>18</w:t>
      </w:r>
      <w:r>
        <w:rPr>
          <w:lang w:val="gu_IN" w:bidi="gu_IN"/>
        </w:rPr>
        <w:t xml:space="preserve"> દાસો તમે પૂરા ભયથી તમારા માલિકોને આધીન થાઓ જેઓ સારા તથા નમ્ર છે કેવળ તેઓને જ નહિ વળી કઠોર માલિકને પણ આધીન થાઓ</w:t>
      </w:r>
    </w:p>
    <w:p>
      <w:pPr/>
      <w:r>
        <w:rPr>
          <w:lang w:val="gu_IN" w:bidi="gu_IN"/>
        </w:rPr>
      </w:r>
      <w:r>
        <w:rPr>
          <w:vertAlign w:val="superscript"/>
          <w:lang w:val="gu_IN" w:bidi="gu_IN"/>
        </w:rPr>
        <w:t>19</w:t>
      </w:r>
      <w:r>
        <w:rPr>
          <w:lang w:val="gu_IN" w:bidi="gu_IN"/>
        </w:rPr>
        <w:t xml:space="preserve"> કેમ કે જો કોઈ માણસ ઈશ્વર તરફના ભક્તિભાવને લીધે અન્યાય વેઠતાં દુઃખ સહે છે તો તે ઈશ્વરની નજરમાં પ્રશંસાપાત્ર છે</w:t>
      </w:r>
    </w:p>
    <w:p>
      <w:pPr/>
      <w:r>
        <w:rPr>
          <w:lang w:val="gu_IN" w:bidi="gu_IN"/>
        </w:rPr>
      </w:r>
      <w:r>
        <w:rPr>
          <w:vertAlign w:val="superscript"/>
          <w:lang w:val="gu_IN" w:bidi="gu_IN"/>
        </w:rPr>
        <w:t>20</w:t>
      </w:r>
      <w:r>
        <w:rPr>
          <w:lang w:val="gu_IN" w:bidi="gu_IN"/>
        </w:rPr>
        <w:t xml:space="preserve"> કેમ કે જયારે પાપ કરવાને લીધે તમે માર ખાઓ છો ત્યારે જો તમે સહન કરો છો તો તેમાં શું પ્રશંસાપાત્ર છે પણ જો સારું કરવાને લીધે દુઃખ ભોગવો છો તે જો તમે સહન કરો છો એ ઈશ્વરની નજરમાં પ્રશંસાપાત્ર છે</w:t>
      </w:r>
    </w:p>
    <w:p>
      <w:pPr/>
      <w:r>
        <w:rPr>
          <w:lang w:val="gu_IN" w:bidi="gu_IN"/>
        </w:rPr>
      </w:r>
      <w:r>
        <w:rPr>
          <w:vertAlign w:val="superscript"/>
          <w:lang w:val="gu_IN" w:bidi="gu_IN"/>
        </w:rPr>
        <w:t>21</w:t>
      </w:r>
      <w:r>
        <w:rPr>
          <w:lang w:val="gu_IN" w:bidi="gu_IN"/>
        </w:rPr>
        <w:t xml:space="preserve"> કારણ કે એને માટે તમે તેડાયેલા છો કેમ કે ખ્રિસ્તે પણ તમારે માટે સહન કર્યું છે અને તમને નમૂનો આપ્યો છે કે તમે તેમને પગલે ચાલો</w:t>
      </w:r>
    </w:p>
    <w:p>
      <w:pPr/>
      <w:r>
        <w:rPr>
          <w:lang w:val="gu_IN" w:bidi="gu_IN"/>
        </w:rPr>
      </w:r>
      <w:r>
        <w:rPr>
          <w:vertAlign w:val="superscript"/>
          <w:lang w:val="gu_IN" w:bidi="gu_IN"/>
        </w:rPr>
        <w:t>22</w:t>
      </w:r>
      <w:r>
        <w:rPr>
          <w:lang w:val="gu_IN" w:bidi="gu_IN"/>
        </w:rPr>
        <w:t xml:space="preserve"> તેમણે કંઈ પાપ કર્યું નહિ ને તેમના મુખમાં કપટ માલૂમ પડ્યું નહિ</w:t>
      </w:r>
    </w:p>
    <w:p>
      <w:pPr/>
      <w:r>
        <w:rPr>
          <w:lang w:val="gu_IN" w:bidi="gu_IN"/>
        </w:rPr>
      </w:r>
      <w:r>
        <w:rPr>
          <w:vertAlign w:val="superscript"/>
          <w:lang w:val="gu_IN" w:bidi="gu_IN"/>
        </w:rPr>
        <w:t>23</w:t>
      </w:r>
      <w:r>
        <w:rPr>
          <w:lang w:val="gu_IN" w:bidi="gu_IN"/>
        </w:rPr>
        <w:t xml:space="preserve"> તેમણે નિંદા પામીને સામે નિંદા કરી નહિ દુઃખો સહેતાં કોઈને ધમકાવ્યા નહિ પણ સાચો ન્યાય કરનારને પોતાને સોંપ્યો</w:t>
      </w:r>
    </w:p>
    <w:p>
      <w:pPr/>
      <w:r>
        <w:rPr>
          <w:lang w:val="gu_IN" w:bidi="gu_IN"/>
        </w:rPr>
      </w:r>
      <w:r>
        <w:rPr>
          <w:vertAlign w:val="superscript"/>
          <w:lang w:val="gu_IN" w:bidi="gu_IN"/>
        </w:rPr>
        <w:t>24</w:t>
      </w:r>
      <w:r>
        <w:rPr>
          <w:lang w:val="gu_IN" w:bidi="gu_IN"/>
        </w:rPr>
        <w:t xml:space="preserve"> લાકડા પર તેમણે પોતે પોતાના શરીરમાં આપણાં પાપ લીધાં જેથી આપણે પાપ સંબંધી મૃત્યુ પામીએ અને ન્યાયી સંબંધી જીવીએ તેમના જખમોથી તમે સાજા થયા</w:t>
      </w:r>
    </w:p>
    <w:p>
      <w:pPr/>
      <w:r>
        <w:rPr>
          <w:lang w:val="gu_IN" w:bidi="gu_IN"/>
        </w:rPr>
      </w:r>
      <w:r>
        <w:rPr>
          <w:vertAlign w:val="superscript"/>
          <w:lang w:val="gu_IN" w:bidi="gu_IN"/>
        </w:rPr>
        <w:t>25</w:t>
      </w:r>
      <w:r>
        <w:rPr>
          <w:lang w:val="gu_IN" w:bidi="gu_IN"/>
        </w:rPr>
        <w:t xml:space="preserve"> કેમ કે તમે ભૂલાં પડેલાં ઘેટાંના જેવા હતા પણ હમણાં તમારા આત્માના પાળક તથા રક્ષક ઈશ્વરની પાસે પાછા આવ્યા છો</w:t>
      </w:r>
    </w:p>
    <w:p>
      <w:pPr>
        <w:pStyle w:val="Heading2"/>
      </w:pPr>
      <w:r>
        <w:rPr>
          <w:lang w:val="gu_IN" w:bidi="gu_IN"/>
        </w:rPr>
        <w:t>1 Peter 3:1</w:t>
      </w:r>
      <w:r>
        <w:rPr>
          <w:lang w:val="gu_IN" w:bidi="gu_IN"/>
        </w:rPr>
      </w:r>
    </w:p>
    <w:p>
      <w:pPr/>
      <w:r>
        <w:rPr>
          <w:lang w:val="gu_IN" w:bidi="gu_IN"/>
        </w:rPr>
      </w:r>
      <w:r>
        <w:rPr>
          <w:vertAlign w:val="superscript"/>
          <w:lang w:val="gu_IN" w:bidi="gu_IN"/>
        </w:rPr>
        <w:t>1</w:t>
      </w:r>
      <w:r>
        <w:rPr>
          <w:lang w:val="gu_IN" w:bidi="gu_IN"/>
        </w:rPr>
        <w:t xml:space="preserve"> તે જ પ્રમાણે પત્નીઓ તમે તમારા પતિઓને આધીન રહો એ માટે કે જો કોઈ પતિ વચન માનનાર ન હોય તો તે પોતાની પત્નીના આચરણથી</w:t>
      </w:r>
    </w:p>
    <w:p>
      <w:pPr/>
      <w:r>
        <w:rPr>
          <w:lang w:val="gu_IN" w:bidi="gu_IN"/>
        </w:rPr>
      </w:r>
      <w:r>
        <w:rPr>
          <w:vertAlign w:val="superscript"/>
          <w:lang w:val="gu_IN" w:bidi="gu_IN"/>
        </w:rPr>
        <w:t>2</w:t>
      </w:r>
      <w:r>
        <w:rPr>
          <w:lang w:val="gu_IN" w:bidi="gu_IN"/>
        </w:rPr>
        <w:t xml:space="preserve"> એટલે તમારાં મર્યાદાયુક્ત શુદ્ધ વર્તન દ્વારા વચન વગર મેળવી લેવાય</w:t>
      </w:r>
    </w:p>
    <w:p>
      <w:pPr/>
      <w:r>
        <w:rPr>
          <w:lang w:val="gu_IN" w:bidi="gu_IN"/>
        </w:rPr>
      </w:r>
      <w:r>
        <w:rPr>
          <w:vertAlign w:val="superscript"/>
          <w:lang w:val="gu_IN" w:bidi="gu_IN"/>
        </w:rPr>
        <w:t>3</w:t>
      </w:r>
      <w:r>
        <w:rPr>
          <w:lang w:val="gu_IN" w:bidi="gu_IN"/>
        </w:rPr>
        <w:t xml:space="preserve"> તમારો શણગાર બાહ્ય એટલે ગૂંથેલા વાળનો સોનાનાં ઘરેણાંનો અથવા સારાં વસ્ત્ર પહેરવાનો ન હોય</w:t>
      </w:r>
    </w:p>
    <w:p>
      <w:pPr/>
      <w:r>
        <w:rPr>
          <w:lang w:val="gu_IN" w:bidi="gu_IN"/>
        </w:rPr>
      </w:r>
      <w:r>
        <w:rPr>
          <w:vertAlign w:val="superscript"/>
          <w:lang w:val="gu_IN" w:bidi="gu_IN"/>
        </w:rPr>
        <w:t>4</w:t>
      </w:r>
      <w:r>
        <w:rPr>
          <w:lang w:val="gu_IN" w:bidi="gu_IN"/>
        </w:rPr>
        <w:t xml:space="preserve"> પણ અંતઃકરણમાં રહેલા ગુપ્ત મનુષ્યત્વનો એટલે દીન તથા નમ્ર આત્માનો જે ઈશ્વરની નજરમાં ઘણો મૂલ્યવાન છે તેના અવિનાશી આભૂષણોનો હોય</w:t>
      </w:r>
    </w:p>
    <w:p>
      <w:pPr/>
      <w:r>
        <w:rPr>
          <w:lang w:val="gu_IN" w:bidi="gu_IN"/>
        </w:rPr>
      </w:r>
      <w:r>
        <w:rPr>
          <w:vertAlign w:val="superscript"/>
          <w:lang w:val="gu_IN" w:bidi="gu_IN"/>
        </w:rPr>
        <w:t>5</w:t>
      </w:r>
      <w:r>
        <w:rPr>
          <w:lang w:val="gu_IN" w:bidi="gu_IN"/>
        </w:rPr>
        <w:t xml:space="preserve"> કેમ કે પ્રાચીન સમયમાં જે પવિત્ર સ્ત્રીઓ ઈશ્વર પર ભરોસો રાખતી હતી તેઓ પોતપોતાના પતિને આધીન રહીને તે જ પ્રમાણે પોતાને શણગારતી હતી</w:t>
      </w:r>
    </w:p>
    <w:p>
      <w:pPr/>
      <w:r>
        <w:rPr>
          <w:lang w:val="gu_IN" w:bidi="gu_IN"/>
        </w:rPr>
      </w:r>
      <w:r>
        <w:rPr>
          <w:vertAlign w:val="superscript"/>
          <w:lang w:val="gu_IN" w:bidi="gu_IN"/>
        </w:rPr>
        <w:t>6</w:t>
      </w:r>
      <w:r>
        <w:rPr>
          <w:lang w:val="gu_IN" w:bidi="gu_IN"/>
        </w:rPr>
        <w:t xml:space="preserve"> જેમ સારા ઇબ્રાહિમને સ્વામી કહીને તેને આધીન રહેતી તેમ જો તમે સારું કરો છો અને કંઈ ભયથી ગભરાતી નથી તો તમે તેની દીકરીઓ છો</w:t>
      </w:r>
    </w:p>
    <w:p>
      <w:pPr/>
      <w:r>
        <w:rPr>
          <w:lang w:val="gu_IN" w:bidi="gu_IN"/>
        </w:rPr>
      </w:r>
      <w:r>
        <w:rPr>
          <w:vertAlign w:val="superscript"/>
          <w:lang w:val="gu_IN" w:bidi="gu_IN"/>
        </w:rPr>
        <w:t>7</w:t>
      </w:r>
      <w:r>
        <w:rPr>
          <w:lang w:val="gu_IN" w:bidi="gu_IN"/>
        </w:rPr>
        <w:t xml:space="preserve"> તે જ પ્રમાણે પતિઓ સ્ત્રી નબળી વ્યક્તિ છે તેમ જાણીને તેની સાથે સમજણપૂર્વક રહો તમે તેની સાથે જીવનની કૃપાના સહવારસ છો એમ ગણીને તેને માન આપો તો જ તમારી પ્રાર્થનાઓ માન્ય કરાશે</w:t>
      </w:r>
    </w:p>
    <w:p>
      <w:pPr/>
      <w:r>
        <w:rPr>
          <w:lang w:val="gu_IN" w:bidi="gu_IN"/>
        </w:rPr>
      </w:r>
      <w:r>
        <w:rPr>
          <w:vertAlign w:val="superscript"/>
          <w:lang w:val="gu_IN" w:bidi="gu_IN"/>
        </w:rPr>
        <w:t>8</w:t>
      </w:r>
      <w:r>
        <w:rPr>
          <w:lang w:val="gu_IN" w:bidi="gu_IN"/>
        </w:rPr>
        <w:t xml:space="preserve"> આખરે તમે સર્વ એક મનના એકબીજાના સુખદુઃખમાં સહભાગી ભાઈઓ પર પ્રેમ રાખનારા કરુણા કરનાર તથા નમ્ર થાઓ</w:t>
      </w:r>
    </w:p>
    <w:p>
      <w:pPr/>
      <w:r>
        <w:rPr>
          <w:lang w:val="gu_IN" w:bidi="gu_IN"/>
        </w:rPr>
      </w:r>
      <w:r>
        <w:rPr>
          <w:vertAlign w:val="superscript"/>
          <w:lang w:val="gu_IN" w:bidi="gu_IN"/>
        </w:rPr>
        <w:t>9</w:t>
      </w:r>
      <w:r>
        <w:rPr>
          <w:lang w:val="gu_IN" w:bidi="gu_IN"/>
        </w:rPr>
        <w:t xml:space="preserve"> દુષ્ટતાને બદલે દુષ્ટતા અને નિંદાને બદલે નિંદા ન કરો પણ તેથી ઊલટું આશીર્વાદ આપો કેમ કે તેને સારુ તમને તેડવામાં આવ્યા છે કે જેથી તમે આશીર્વાદના વારસ થાઓ</w:t>
      </w:r>
    </w:p>
    <w:p>
      <w:pPr/>
      <w:r>
        <w:rPr>
          <w:lang w:val="gu_IN" w:bidi="gu_IN"/>
        </w:rPr>
      </w:r>
      <w:r>
        <w:rPr>
          <w:vertAlign w:val="superscript"/>
          <w:lang w:val="gu_IN" w:bidi="gu_IN"/>
        </w:rPr>
        <w:t>10</w:t>
      </w:r>
      <w:r>
        <w:rPr>
          <w:lang w:val="gu_IN" w:bidi="gu_IN"/>
        </w:rPr>
        <w:t xml:space="preserve"> કેમ કે જે માણસ સારું જીવન જીવવા ઇચ્છે છે અને સારા દિવસો જોવા ઈચ્છે છે તેણે પોતાની જીભને દુષ્ટતાથી અને પોતાના હોઠોને કપટી વાતો બોલવાથી અટકાવવા</w:t>
      </w:r>
    </w:p>
    <w:p>
      <w:pPr/>
      <w:r>
        <w:rPr>
          <w:lang w:val="gu_IN" w:bidi="gu_IN"/>
        </w:rPr>
      </w:r>
      <w:r>
        <w:rPr>
          <w:vertAlign w:val="superscript"/>
          <w:lang w:val="gu_IN" w:bidi="gu_IN"/>
        </w:rPr>
        <w:t>11</w:t>
      </w:r>
      <w:r>
        <w:rPr>
          <w:lang w:val="gu_IN" w:bidi="gu_IN"/>
        </w:rPr>
        <w:t xml:space="preserve"> તેણે દુષ્ટતાથી દૂર રહેવું ભલું કરવું શાંતિ શોધવી અને તેમાં પ્રવૃત્ત રહેવું</w:t>
      </w:r>
    </w:p>
    <w:p>
      <w:pPr/>
      <w:r>
        <w:rPr>
          <w:lang w:val="gu_IN" w:bidi="gu_IN"/>
        </w:rPr>
      </w:r>
      <w:r>
        <w:rPr>
          <w:vertAlign w:val="superscript"/>
          <w:lang w:val="gu_IN" w:bidi="gu_IN"/>
        </w:rPr>
        <w:t>12</w:t>
      </w:r>
      <w:r>
        <w:rPr>
          <w:lang w:val="gu_IN" w:bidi="gu_IN"/>
        </w:rPr>
        <w:t xml:space="preserve"> કેમ કે ન્યાયીઓ પર પ્રભુની નજર છે અને તેઓની તેમની પ્રાર્થના પ્રત્યે તેમના કાન ખુલ્લા છે પણ પ્રભુ દુષ્ટતા કરનારાઓની વિરુદ્ધ છે</w:t>
      </w:r>
    </w:p>
    <w:p>
      <w:pPr/>
      <w:r>
        <w:rPr>
          <w:lang w:val="gu_IN" w:bidi="gu_IN"/>
        </w:rPr>
      </w:r>
      <w:r>
        <w:rPr>
          <w:vertAlign w:val="superscript"/>
          <w:lang w:val="gu_IN" w:bidi="gu_IN"/>
        </w:rPr>
        <w:t>13</w:t>
      </w:r>
      <w:r>
        <w:rPr>
          <w:lang w:val="gu_IN" w:bidi="gu_IN"/>
        </w:rPr>
        <w:t xml:space="preserve"> જે સારું છે તેને જો તમે અનુસરનારા થયા તો તમારું બુરું કરનાર કોણ છે</w:t>
      </w:r>
    </w:p>
    <w:p>
      <w:pPr/>
      <w:r>
        <w:rPr>
          <w:lang w:val="gu_IN" w:bidi="gu_IN"/>
        </w:rPr>
      </w:r>
      <w:r>
        <w:rPr>
          <w:vertAlign w:val="superscript"/>
          <w:lang w:val="gu_IN" w:bidi="gu_IN"/>
        </w:rPr>
        <w:t>14</w:t>
      </w:r>
      <w:r>
        <w:rPr>
          <w:lang w:val="gu_IN" w:bidi="gu_IN"/>
        </w:rPr>
        <w:t xml:space="preserve"> જો તમે ન્યાયીપણાને માટે સહન કરો છો તો તમે આશીર્વાદિત છો તેઓની ધમકીથી ડરો નહિ અને ગભરાઓ પણ નહિ</w:t>
      </w:r>
    </w:p>
    <w:p>
      <w:pPr/>
      <w:r>
        <w:rPr>
          <w:lang w:val="gu_IN" w:bidi="gu_IN"/>
        </w:rPr>
      </w:r>
      <w:r>
        <w:rPr>
          <w:vertAlign w:val="superscript"/>
          <w:lang w:val="gu_IN" w:bidi="gu_IN"/>
        </w:rPr>
        <w:t>15</w:t>
      </w:r>
      <w:r>
        <w:rPr>
          <w:lang w:val="gu_IN" w:bidi="gu_IN"/>
        </w:rPr>
        <w:t xml:space="preserve"> પણ ખ્રિસ્તને પ્રભુ તરીકે તમારાં અંતઃકરણમાં પવિત્ર માનો અને તમારી જે આશા છે તે વિષે જો કોઈ પૂછે તો તેને નમ્રતાથી તથા સત્યતાથી પ્રત્યુત્તર આપવાને સદા તૈયાર રહો</w:t>
      </w:r>
    </w:p>
    <w:p>
      <w:pPr/>
      <w:r>
        <w:rPr>
          <w:lang w:val="gu_IN" w:bidi="gu_IN"/>
        </w:rPr>
      </w:r>
      <w:r>
        <w:rPr>
          <w:vertAlign w:val="superscript"/>
          <w:lang w:val="gu_IN" w:bidi="gu_IN"/>
        </w:rPr>
        <w:t>16</w:t>
      </w:r>
      <w:r>
        <w:rPr>
          <w:lang w:val="gu_IN" w:bidi="gu_IN"/>
        </w:rPr>
        <w:t xml:space="preserve"> શુદ્ધ અંતઃકરણ રાખો કે જેથી જે બાબત વિષે તમારું ખરાબ બોલાય છે તે વિષે જેઓ ખ્રિસ્તમાંના તમારા સારા વર્તનની નિંદા કરે છે તેઓ શરમાઈ જાય</w:t>
      </w:r>
    </w:p>
    <w:p>
      <w:pPr/>
      <w:r>
        <w:rPr>
          <w:lang w:val="gu_IN" w:bidi="gu_IN"/>
        </w:rPr>
      </w:r>
      <w:r>
        <w:rPr>
          <w:vertAlign w:val="superscript"/>
          <w:lang w:val="gu_IN" w:bidi="gu_IN"/>
        </w:rPr>
        <w:t>17</w:t>
      </w:r>
      <w:r>
        <w:rPr>
          <w:lang w:val="gu_IN" w:bidi="gu_IN"/>
        </w:rPr>
        <w:t xml:space="preserve"> કેમ કે જો ઈશ્વરની ઇચ્છા એવી હોય તો દુષ્ટતા કરવાને લીધે સહેવું તે કરતાં ભલું કરવાને લીધે સહેવું તે વધારે સારું છે</w:t>
      </w:r>
    </w:p>
    <w:p>
      <w:pPr/>
      <w:r>
        <w:rPr>
          <w:lang w:val="gu_IN" w:bidi="gu_IN"/>
        </w:rPr>
      </w:r>
      <w:r>
        <w:rPr>
          <w:vertAlign w:val="superscript"/>
          <w:lang w:val="gu_IN" w:bidi="gu_IN"/>
        </w:rPr>
        <w:t>18</w:t>
      </w:r>
      <w:r>
        <w:rPr>
          <w:lang w:val="gu_IN" w:bidi="gu_IN"/>
        </w:rPr>
        <w:t xml:space="preserve"> કેમ કે ખ્રિસ્તે પણ એક વાર પાપોને સારુ એટલે ન્યાયીએ અન્યાયીઓને બદલે સહ્યું કે જેથી તેઓ આપણને ઈશ્વર પાસે પહોંચાડે તેમને દેહમાં મારી નંખાયા પણ આત્મામાં સજીવન કરવામાં આવ્યા</w:t>
      </w:r>
    </w:p>
    <w:p>
      <w:pPr/>
      <w:r>
        <w:rPr>
          <w:lang w:val="gu_IN" w:bidi="gu_IN"/>
        </w:rPr>
      </w:r>
      <w:r>
        <w:rPr>
          <w:vertAlign w:val="superscript"/>
          <w:lang w:val="gu_IN" w:bidi="gu_IN"/>
        </w:rPr>
        <w:t>19</w:t>
      </w:r>
      <w:r>
        <w:rPr>
          <w:lang w:val="gu_IN" w:bidi="gu_IN"/>
        </w:rPr>
        <w:t xml:space="preserve"> તે આત્મામાં પણ તેમણે જઈને બંદીખાનામાં પડેલા આત્માઓને ઉપદેશ કર્યો</w:t>
      </w:r>
    </w:p>
    <w:p>
      <w:pPr/>
      <w:r>
        <w:rPr>
          <w:lang w:val="gu_IN" w:bidi="gu_IN"/>
        </w:rPr>
      </w:r>
      <w:r>
        <w:rPr>
          <w:vertAlign w:val="superscript"/>
          <w:lang w:val="gu_IN" w:bidi="gu_IN"/>
        </w:rPr>
        <w:t>20</w:t>
      </w:r>
      <w:r>
        <w:rPr>
          <w:lang w:val="gu_IN" w:bidi="gu_IN"/>
        </w:rPr>
        <w:t xml:space="preserve"> આ આત્માઓ નૂહના સમયમાં જયારે વહાણ તૈયાર થતું હતું અને ઈશ્વર સહન કરીને ધીરજ રાખતા હતા અને જયારે વહાણમાં થોડાં એટલે આઠ જણ પાણીથી બચી ગયાં ત્યારે અનઆજ્ઞાંકિત હતા</w:t>
      </w:r>
    </w:p>
    <w:p>
      <w:pPr/>
      <w:r>
        <w:rPr>
          <w:lang w:val="gu_IN" w:bidi="gu_IN"/>
        </w:rPr>
      </w:r>
      <w:r>
        <w:rPr>
          <w:vertAlign w:val="superscript"/>
          <w:lang w:val="gu_IN" w:bidi="gu_IN"/>
        </w:rPr>
        <w:t>21</w:t>
      </w:r>
      <w:r>
        <w:rPr>
          <w:lang w:val="gu_IN" w:bidi="gu_IN"/>
        </w:rPr>
        <w:t xml:space="preserve"> તે દ્રષ્ટાંત પ્રમાણે બાપ્તિસ્માનું પાણી શરીરનો મેલ દૂર કરવાથી નહિ પણ ઈશ્વર પ્રત્યે શુધ્ધ અંતઃકરણની માગણીની ઈસુ ખ્રિસ્તના પુનરુત્થાન વડે હમણાં તમને પણ બચાવે છે</w:t>
      </w:r>
    </w:p>
    <w:p>
      <w:pPr/>
      <w:r>
        <w:rPr>
          <w:lang w:val="gu_IN" w:bidi="gu_IN"/>
        </w:rPr>
      </w:r>
      <w:r>
        <w:rPr>
          <w:vertAlign w:val="superscript"/>
          <w:lang w:val="gu_IN" w:bidi="gu_IN"/>
        </w:rPr>
        <w:t>22</w:t>
      </w:r>
      <w:r>
        <w:rPr>
          <w:lang w:val="gu_IN" w:bidi="gu_IN"/>
        </w:rPr>
        <w:t xml:space="preserve"> તેઓ ઈસુ તો દૂતો અધિકારીઓ તથા પરાક્રમીઓને પોતાને સ્વાધીન કરીને સ્વર્ગમાં ગયા અને ઈશ્વરને જમણે હાથે બિરાજમાન છે</w:t>
      </w:r>
    </w:p>
    <w:p>
      <w:pPr>
        <w:pStyle w:val="Heading2"/>
      </w:pPr>
      <w:r>
        <w:rPr>
          <w:lang w:val="gu_IN" w:bidi="gu_IN"/>
        </w:rPr>
        <w:t>1 Peter 4:1</w:t>
      </w:r>
      <w:r>
        <w:rPr>
          <w:lang w:val="gu_IN" w:bidi="gu_IN"/>
        </w:rPr>
      </w:r>
    </w:p>
    <w:p>
      <w:pPr/>
      <w:r>
        <w:rPr>
          <w:lang w:val="gu_IN" w:bidi="gu_IN"/>
        </w:rPr>
      </w:r>
      <w:r>
        <w:rPr>
          <w:vertAlign w:val="superscript"/>
          <w:lang w:val="gu_IN" w:bidi="gu_IN"/>
        </w:rPr>
        <w:t>1</w:t>
      </w:r>
      <w:r>
        <w:rPr>
          <w:lang w:val="gu_IN" w:bidi="gu_IN"/>
        </w:rPr>
        <w:t xml:space="preserve"> હવે ખ્રિસ્તે આપણે માટે શરીરમાં દુખ સહ્યું છે માટે તમે પણ એવું જ મન રાખીને સજ્જ થાઓ કેમ કે જેણે શરીરમાં દુખ સહ્યું છે તે પાપથી મુક્ત થયો છે</w:t>
      </w:r>
    </w:p>
    <w:p>
      <w:pPr/>
      <w:r>
        <w:rPr>
          <w:lang w:val="gu_IN" w:bidi="gu_IN"/>
        </w:rPr>
      </w:r>
      <w:r>
        <w:rPr>
          <w:vertAlign w:val="superscript"/>
          <w:lang w:val="gu_IN" w:bidi="gu_IN"/>
        </w:rPr>
        <w:t>2</w:t>
      </w:r>
      <w:r>
        <w:rPr>
          <w:lang w:val="gu_IN" w:bidi="gu_IN"/>
        </w:rPr>
        <w:t xml:space="preserve"> કે જેથી તે બાકીનું જીવન માણસોની વિષયવાસનાઓ પ્રમાણે નહિ પણ ઈશ્વરની ઈચ્છા પ્રમાણે વિતાવે</w:t>
      </w:r>
    </w:p>
    <w:p>
      <w:pPr/>
      <w:r>
        <w:rPr>
          <w:lang w:val="gu_IN" w:bidi="gu_IN"/>
        </w:rPr>
      </w:r>
      <w:r>
        <w:rPr>
          <w:vertAlign w:val="superscript"/>
          <w:lang w:val="gu_IN" w:bidi="gu_IN"/>
        </w:rPr>
        <w:t>3</w:t>
      </w:r>
      <w:r>
        <w:rPr>
          <w:lang w:val="gu_IN" w:bidi="gu_IN"/>
        </w:rPr>
        <w:t xml:space="preserve"> કેમ કે જેમ બિનવિશ્વાસીઓ જેમાં આનંદ માને છે તે પ્રમાણે કરવામાં તમે તમારા જીવનનો ઘણો સમય વિતાવ્યો છે તે બસ છે તે સમયે તમે વ્યભિચારમાં વિષયભોગમાં મદ્યપાનમાં મોજશોખમાં તથા તિરસ્કૃત મૂર્તિપૂજામાં મગ્ન હતા</w:t>
      </w:r>
    </w:p>
    <w:p>
      <w:pPr/>
      <w:r>
        <w:rPr>
          <w:lang w:val="gu_IN" w:bidi="gu_IN"/>
        </w:rPr>
      </w:r>
      <w:r>
        <w:rPr>
          <w:vertAlign w:val="superscript"/>
          <w:lang w:val="gu_IN" w:bidi="gu_IN"/>
        </w:rPr>
        <w:t>4</w:t>
      </w:r>
      <w:r>
        <w:rPr>
          <w:lang w:val="gu_IN" w:bidi="gu_IN"/>
        </w:rPr>
        <w:t xml:space="preserve"> એ બાબતોમાં તમે તેઓની સાથે જે દુરાચારના પૂરમાં ધસી પડતા નથી તેથી તેઓ આશ્ચર્ય પામે છે અને તમારી નિંદા કરે છે</w:t>
      </w:r>
    </w:p>
    <w:p>
      <w:pPr/>
      <w:r>
        <w:rPr>
          <w:lang w:val="gu_IN" w:bidi="gu_IN"/>
        </w:rPr>
      </w:r>
      <w:r>
        <w:rPr>
          <w:vertAlign w:val="superscript"/>
          <w:lang w:val="gu_IN" w:bidi="gu_IN"/>
        </w:rPr>
        <w:t>5</w:t>
      </w:r>
      <w:r>
        <w:rPr>
          <w:lang w:val="gu_IN" w:bidi="gu_IN"/>
        </w:rPr>
        <w:t xml:space="preserve"> જીવતાંઓનો તથા મૃત્યુ પામેલાંઓનો ન્યાય કરવાને જે તૈયાર છે તેમને તેઓ હિસાબ આપશે</w:t>
      </w:r>
    </w:p>
    <w:p>
      <w:pPr/>
      <w:r>
        <w:rPr>
          <w:lang w:val="gu_IN" w:bidi="gu_IN"/>
        </w:rPr>
      </w:r>
      <w:r>
        <w:rPr>
          <w:vertAlign w:val="superscript"/>
          <w:lang w:val="gu_IN" w:bidi="gu_IN"/>
        </w:rPr>
        <w:t>6</w:t>
      </w:r>
      <w:r>
        <w:rPr>
          <w:lang w:val="gu_IN" w:bidi="gu_IN"/>
        </w:rPr>
        <w:t xml:space="preserve"> કેમ કે મૂએલાઓને પણ સુવાર્તા પ્રગટ કરાઈ હતી કે જેથી શરીર વિષે માનવીય ધોરણો અનુસાર તેઓનો ન્યાય થાય પણ આત્મા વિષે તેઓ ઈશ્વરમાં જીવે</w:t>
      </w:r>
    </w:p>
    <w:p>
      <w:pPr/>
      <w:r>
        <w:rPr>
          <w:lang w:val="gu_IN" w:bidi="gu_IN"/>
        </w:rPr>
      </w:r>
      <w:r>
        <w:rPr>
          <w:vertAlign w:val="superscript"/>
          <w:lang w:val="gu_IN" w:bidi="gu_IN"/>
        </w:rPr>
        <w:t>7</w:t>
      </w:r>
      <w:r>
        <w:rPr>
          <w:lang w:val="gu_IN" w:bidi="gu_IN"/>
        </w:rPr>
        <w:t xml:space="preserve"> બધી બાબતોનો અંત પાસે આવ્યો છે માટે તમે સંયમી થાઓ અને સાવચેત રહીને પ્રાર્થના કરો</w:t>
      </w:r>
    </w:p>
    <w:p>
      <w:pPr/>
      <w:r>
        <w:rPr>
          <w:lang w:val="gu_IN" w:bidi="gu_IN"/>
        </w:rPr>
      </w:r>
      <w:r>
        <w:rPr>
          <w:vertAlign w:val="superscript"/>
          <w:lang w:val="gu_IN" w:bidi="gu_IN"/>
        </w:rPr>
        <w:t>8</w:t>
      </w:r>
      <w:r>
        <w:rPr>
          <w:lang w:val="gu_IN" w:bidi="gu_IN"/>
        </w:rPr>
        <w:t xml:space="preserve"> વિશેષે કરીને તમે એકબીજા પર આગ્રહથી પ્રેમ કરો કેમ કે પ્રેમ ઘણાં પાપને ઢાંકે છે</w:t>
      </w:r>
    </w:p>
    <w:p>
      <w:pPr/>
      <w:r>
        <w:rPr>
          <w:lang w:val="gu_IN" w:bidi="gu_IN"/>
        </w:rPr>
      </w:r>
      <w:r>
        <w:rPr>
          <w:vertAlign w:val="superscript"/>
          <w:lang w:val="gu_IN" w:bidi="gu_IN"/>
        </w:rPr>
        <w:t>9</w:t>
      </w:r>
      <w:r>
        <w:rPr>
          <w:lang w:val="gu_IN" w:bidi="gu_IN"/>
        </w:rPr>
        <w:t xml:space="preserve"> જીવ કચવાયા વગર તમે એક બીજાની આગતાસ્વાગતા કરો</w:t>
      </w:r>
    </w:p>
    <w:p>
      <w:pPr/>
      <w:r>
        <w:rPr>
          <w:lang w:val="gu_IN" w:bidi="gu_IN"/>
        </w:rPr>
      </w:r>
      <w:r>
        <w:rPr>
          <w:vertAlign w:val="superscript"/>
          <w:lang w:val="gu_IN" w:bidi="gu_IN"/>
        </w:rPr>
        <w:t>10</w:t>
      </w:r>
      <w:r>
        <w:rPr>
          <w:lang w:val="gu_IN" w:bidi="gu_IN"/>
        </w:rPr>
        <w:t xml:space="preserve"> દરેકને જે કૃપાદાન મળ્યું છે તે એકબીજાની સેવા કરવામાં ઈશ્વરની અનેક પ્રકારની કૃપાના સારા કારભારીઓની તરીકે વાપરવું</w:t>
      </w:r>
    </w:p>
    <w:p>
      <w:pPr/>
      <w:r>
        <w:rPr>
          <w:lang w:val="gu_IN" w:bidi="gu_IN"/>
        </w:rPr>
      </w:r>
      <w:r>
        <w:rPr>
          <w:vertAlign w:val="superscript"/>
          <w:lang w:val="gu_IN" w:bidi="gu_IN"/>
        </w:rPr>
        <w:t>11</w:t>
      </w:r>
      <w:r>
        <w:rPr>
          <w:lang w:val="gu_IN" w:bidi="gu_IN"/>
        </w:rPr>
        <w:t xml:space="preserve"> જો કોઈ ઉપદેશ આપે છે તો તેણે ઈશ્વરના વચન પ્રમાણે ઉપદેશવું જો કોઈ સેવા કરે તો તેણે ઈશ્વરે આપેલા સામર્થ્ય પ્રમાણે સેવા કરવી કે જેથી સર્વ બાબતોમાં ઈસુ ખ્રિસ્ત ધ્વારા ઈશ્વર મહિમાવાન થાય તેમને સદાસર્વકાળ મહિમા તથા સત્તા હો આમીન</w:t>
      </w:r>
    </w:p>
    <w:p>
      <w:pPr/>
      <w:r>
        <w:rPr>
          <w:lang w:val="gu_IN" w:bidi="gu_IN"/>
        </w:rPr>
      </w:r>
      <w:r>
        <w:rPr>
          <w:vertAlign w:val="superscript"/>
          <w:lang w:val="gu_IN" w:bidi="gu_IN"/>
        </w:rPr>
        <w:t>12</w:t>
      </w:r>
      <w:r>
        <w:rPr>
          <w:lang w:val="gu_IN" w:bidi="gu_IN"/>
        </w:rPr>
        <w:t xml:space="preserve"> પ્રિય ભાઈબહેનો તમારી કસોટી કરવાને માટે તમારા પર જે અગ્નિરૂપી દુઃખ પડે છે તેમાં તમને કંઈ વિચિત્ર થયું હોય તેમ સમજીને આશ્ચર્ય ન પામો</w:t>
      </w:r>
    </w:p>
    <w:p>
      <w:pPr/>
      <w:r>
        <w:rPr>
          <w:lang w:val="gu_IN" w:bidi="gu_IN"/>
        </w:rPr>
      </w:r>
      <w:r>
        <w:rPr>
          <w:vertAlign w:val="superscript"/>
          <w:lang w:val="gu_IN" w:bidi="gu_IN"/>
        </w:rPr>
        <w:t>13</w:t>
      </w:r>
      <w:r>
        <w:rPr>
          <w:lang w:val="gu_IN" w:bidi="gu_IN"/>
        </w:rPr>
        <w:t xml:space="preserve"> પણ ખ્રિસ્તના દુઃખોમાં તમે ભાગીદાર થાઓ છો તેને લીધે આનંદ કરો કે જેથી તેમનો મહિમા પ્રગટ થાય ત્યારે પણ તમે બહુ ઉલ્લાસથી આનંદ કરો</w:t>
      </w:r>
    </w:p>
    <w:p>
      <w:pPr/>
      <w:r>
        <w:rPr>
          <w:lang w:val="gu_IN" w:bidi="gu_IN"/>
        </w:rPr>
      </w:r>
      <w:r>
        <w:rPr>
          <w:vertAlign w:val="superscript"/>
          <w:lang w:val="gu_IN" w:bidi="gu_IN"/>
        </w:rPr>
        <w:t>14</w:t>
      </w:r>
      <w:r>
        <w:rPr>
          <w:lang w:val="gu_IN" w:bidi="gu_IN"/>
        </w:rPr>
        <w:t xml:space="preserve"> જો ખ્રિસ્તના નામને કારણે તમારી નિંદા થતી હોય તો તમે આશીર્વાદિત છો કેમ કે મહિમાનો તથા ઈશ્વરનો આત્મા તમારા પર રહે છે</w:t>
      </w:r>
    </w:p>
    <w:p>
      <w:pPr/>
      <w:r>
        <w:rPr>
          <w:lang w:val="gu_IN" w:bidi="gu_IN"/>
        </w:rPr>
      </w:r>
      <w:r>
        <w:rPr>
          <w:vertAlign w:val="superscript"/>
          <w:lang w:val="gu_IN" w:bidi="gu_IN"/>
        </w:rPr>
        <w:t>15</w:t>
      </w:r>
      <w:r>
        <w:rPr>
          <w:lang w:val="gu_IN" w:bidi="gu_IN"/>
        </w:rPr>
        <w:t xml:space="preserve"> પણ ખૂની ચોર દુરાચારી અથવા બીજાના કામમાં દખલ કરનાર તરીકે તમારામાંના કોઈને શિક્ષા ન થાય</w:t>
      </w:r>
    </w:p>
    <w:p>
      <w:pPr/>
      <w:r>
        <w:rPr>
          <w:lang w:val="gu_IN" w:bidi="gu_IN"/>
        </w:rPr>
      </w:r>
      <w:r>
        <w:rPr>
          <w:vertAlign w:val="superscript"/>
          <w:lang w:val="gu_IN" w:bidi="gu_IN"/>
        </w:rPr>
        <w:t>16</w:t>
      </w:r>
      <w:r>
        <w:rPr>
          <w:lang w:val="gu_IN" w:bidi="gu_IN"/>
        </w:rPr>
        <w:t xml:space="preserve"> પણ ખ્રિસ્તના અનુયાયી હોવાને કારણે જો કોઈને સહેવું પડે છે તો તેથી શરમાય નહિ પણ તે નામમાં તે ઈશ્વરનો મહિમા કરે</w:t>
      </w:r>
    </w:p>
    <w:p>
      <w:pPr/>
      <w:r>
        <w:rPr>
          <w:lang w:val="gu_IN" w:bidi="gu_IN"/>
        </w:rPr>
      </w:r>
      <w:r>
        <w:rPr>
          <w:vertAlign w:val="superscript"/>
          <w:lang w:val="gu_IN" w:bidi="gu_IN"/>
        </w:rPr>
        <w:t>17</w:t>
      </w:r>
      <w:r>
        <w:rPr>
          <w:lang w:val="gu_IN" w:bidi="gu_IN"/>
        </w:rPr>
        <w:t xml:space="preserve"> કેમ કે ન્યાયીકરણનો આરંભ ઈશ્વરના વિશ્વાસી સમુદાયમાં થવાનો સમય આવ્યો છે અને જો તેનો પ્રારંભ આપણામાં થાય તો ઈશ્વરની સુવાર્તા જેઓ નથી માનતા તેઓના હાલ કેવા થશે</w:t>
      </w:r>
    </w:p>
    <w:p>
      <w:pPr/>
      <w:r>
        <w:rPr>
          <w:lang w:val="gu_IN" w:bidi="gu_IN"/>
        </w:rPr>
      </w:r>
      <w:r>
        <w:rPr>
          <w:vertAlign w:val="superscript"/>
          <w:lang w:val="gu_IN" w:bidi="gu_IN"/>
        </w:rPr>
        <w:t>18</w:t>
      </w:r>
      <w:r>
        <w:rPr>
          <w:lang w:val="gu_IN" w:bidi="gu_IN"/>
        </w:rPr>
        <w:t xml:space="preserve"> જો ન્યાયી માણસનો ઉધ્ધાર મુશ્કેલીથી થાય છે તો અધર્મી તથા પાપી માણસનું શું થશે</w:t>
      </w:r>
    </w:p>
    <w:p>
      <w:pPr/>
      <w:r>
        <w:rPr>
          <w:lang w:val="gu_IN" w:bidi="gu_IN"/>
        </w:rPr>
      </w:r>
      <w:r>
        <w:rPr>
          <w:vertAlign w:val="superscript"/>
          <w:lang w:val="gu_IN" w:bidi="gu_IN"/>
        </w:rPr>
        <w:t>19</w:t>
      </w:r>
      <w:r>
        <w:rPr>
          <w:lang w:val="gu_IN" w:bidi="gu_IN"/>
        </w:rPr>
        <w:t xml:space="preserve"> માટે જેઓ ઈશ્વરની ઇચ્છા પ્રમાણે દુઃખ સહન કરે છે તેઓ ભલું કરવાનું ચાલુ રાખતાં પોતાના પ્રાણોને વિશ્વાસુ સૃજનહારને સોંપે</w:t>
      </w:r>
    </w:p>
    <w:p>
      <w:pPr>
        <w:pStyle w:val="Heading2"/>
      </w:pPr>
      <w:r>
        <w:rPr>
          <w:lang w:val="gu_IN" w:bidi="gu_IN"/>
        </w:rPr>
        <w:t>1 Peter 5:1</w:t>
      </w:r>
      <w:r>
        <w:rPr>
          <w:lang w:val="gu_IN" w:bidi="gu_IN"/>
        </w:rPr>
      </w:r>
    </w:p>
    <w:p>
      <w:pPr/>
      <w:r>
        <w:rPr>
          <w:lang w:val="gu_IN" w:bidi="gu_IN"/>
        </w:rPr>
      </w:r>
      <w:r>
        <w:rPr>
          <w:vertAlign w:val="superscript"/>
          <w:lang w:val="gu_IN" w:bidi="gu_IN"/>
        </w:rPr>
        <w:t>1</w:t>
      </w:r>
      <w:r>
        <w:rPr>
          <w:lang w:val="gu_IN" w:bidi="gu_IN"/>
        </w:rPr>
        <w:t xml:space="preserve"> તમારામાં જે વડીલો છે તેઓનો હું સાથી વડીલ અને ખ્રિસ્તનાં દુઃખોનો સાક્ષી તથા પ્રગટ થનાર મહિમાના ભાગીદાર છું તેથી તેઓને વિનંતી કરું છું કે</w:t>
      </w:r>
    </w:p>
    <w:p>
      <w:pPr/>
      <w:r>
        <w:rPr>
          <w:lang w:val="gu_IN" w:bidi="gu_IN"/>
        </w:rPr>
      </w:r>
      <w:r>
        <w:rPr>
          <w:vertAlign w:val="superscript"/>
          <w:lang w:val="gu_IN" w:bidi="gu_IN"/>
        </w:rPr>
        <w:t>2</w:t>
      </w:r>
      <w:r>
        <w:rPr>
          <w:lang w:val="gu_IN" w:bidi="gu_IN"/>
        </w:rPr>
        <w:t xml:space="preserve"> ઈશ્વરના લોકોનો જે સમુદાય તમારી સંભાળમાં છે તેનું પ્રતિપાલન કરો અધ્યક્ષનું કામ માત્ર કરવા ખાતર નહિ પણ ખુશીથી કરો લોભને સારુ નહિ પણ હોંશથી કરો</w:t>
      </w:r>
    </w:p>
    <w:p>
      <w:pPr/>
      <w:r>
        <w:rPr>
          <w:lang w:val="gu_IN" w:bidi="gu_IN"/>
        </w:rPr>
      </w:r>
      <w:r>
        <w:rPr>
          <w:vertAlign w:val="superscript"/>
          <w:lang w:val="gu_IN" w:bidi="gu_IN"/>
        </w:rPr>
        <w:t>3</w:t>
      </w:r>
      <w:r>
        <w:rPr>
          <w:lang w:val="gu_IN" w:bidi="gu_IN"/>
        </w:rPr>
        <w:t xml:space="preserve"> વળી તમારી જવાબદારીવાળા સમુદાય પર માલિક તરીકે નહિ પણ તેમને આદર્શરૂપ થાઓ</w:t>
      </w:r>
    </w:p>
    <w:p>
      <w:pPr/>
      <w:r>
        <w:rPr>
          <w:lang w:val="gu_IN" w:bidi="gu_IN"/>
        </w:rPr>
      </w:r>
      <w:r>
        <w:rPr>
          <w:vertAlign w:val="superscript"/>
          <w:lang w:val="gu_IN" w:bidi="gu_IN"/>
        </w:rPr>
        <w:t>4</w:t>
      </w:r>
      <w:r>
        <w:rPr>
          <w:lang w:val="gu_IN" w:bidi="gu_IN"/>
        </w:rPr>
        <w:t xml:space="preserve"> જયારે મુખ્ય ઘેટાંપાળક પ્રગટ થશે ત્યારે મહિમાનો કદી પણ કરમાઈ ના જનાર મુગટ તમે પામશો</w:t>
      </w:r>
    </w:p>
    <w:p>
      <w:pPr/>
      <w:r>
        <w:rPr>
          <w:lang w:val="gu_IN" w:bidi="gu_IN"/>
        </w:rPr>
      </w:r>
      <w:r>
        <w:rPr>
          <w:vertAlign w:val="superscript"/>
          <w:lang w:val="gu_IN" w:bidi="gu_IN"/>
        </w:rPr>
        <w:t>5</w:t>
      </w:r>
      <w:r>
        <w:rPr>
          <w:lang w:val="gu_IN" w:bidi="gu_IN"/>
        </w:rPr>
        <w:t xml:space="preserve"> એ જ પ્રમાણે જુવાનો તમે વડીલોને આધીન થાઓ અને તમે સઘળા એક બીજાને આધીન થઈને નમ્રતા ધારણ કરો કેમ કે ઈશ્વર ગર્વિષ્ઠોની વિરુદ્ધ છે પણ નમ્ર માણસોને કૃપા આપે છે</w:t>
      </w:r>
    </w:p>
    <w:p>
      <w:pPr/>
      <w:r>
        <w:rPr>
          <w:lang w:val="gu_IN" w:bidi="gu_IN"/>
        </w:rPr>
      </w:r>
      <w:r>
        <w:rPr>
          <w:vertAlign w:val="superscript"/>
          <w:lang w:val="gu_IN" w:bidi="gu_IN"/>
        </w:rPr>
        <w:t>6</w:t>
      </w:r>
      <w:r>
        <w:rPr>
          <w:lang w:val="gu_IN" w:bidi="gu_IN"/>
        </w:rPr>
        <w:t xml:space="preserve"> એ માટે ઈશ્વરના સમર્થ હાથ નીચે તમે પોતાને નમ્ર કરો તે તમને યોગ્ય સમયે ઉચ્ચ સ્થાને બેસાડે</w:t>
      </w:r>
    </w:p>
    <w:p>
      <w:pPr/>
      <w:r>
        <w:rPr>
          <w:lang w:val="gu_IN" w:bidi="gu_IN"/>
        </w:rPr>
      </w:r>
      <w:r>
        <w:rPr>
          <w:vertAlign w:val="superscript"/>
          <w:lang w:val="gu_IN" w:bidi="gu_IN"/>
        </w:rPr>
        <w:t>7</w:t>
      </w:r>
      <w:r>
        <w:rPr>
          <w:lang w:val="gu_IN" w:bidi="gu_IN"/>
        </w:rPr>
        <w:t xml:space="preserve"> તમારી સર્વ ચિંતા તેમના પર નાખો કેમ કે તે તમારી સંભાળ રાખે છે</w:t>
      </w:r>
    </w:p>
    <w:p>
      <w:pPr/>
      <w:r>
        <w:rPr>
          <w:lang w:val="gu_IN" w:bidi="gu_IN"/>
        </w:rPr>
      </w:r>
      <w:r>
        <w:rPr>
          <w:vertAlign w:val="superscript"/>
          <w:lang w:val="gu_IN" w:bidi="gu_IN"/>
        </w:rPr>
        <w:t>8</w:t>
      </w:r>
      <w:r>
        <w:rPr>
          <w:lang w:val="gu_IN" w:bidi="gu_IN"/>
        </w:rPr>
        <w:t xml:space="preserve"> સાવચેત થાઓ જાગતા રહો કેમ કે તમારો વૈરી શેતાન ગાજનાર સિંહની જેમ કોઈ મળે તેને ગળી જવાને શોધતો ફરે છે</w:t>
      </w:r>
    </w:p>
    <w:p>
      <w:pPr/>
      <w:r>
        <w:rPr>
          <w:lang w:val="gu_IN" w:bidi="gu_IN"/>
        </w:rPr>
      </w:r>
      <w:r>
        <w:rPr>
          <w:vertAlign w:val="superscript"/>
          <w:lang w:val="gu_IN" w:bidi="gu_IN"/>
        </w:rPr>
        <w:t>9</w:t>
      </w:r>
      <w:r>
        <w:rPr>
          <w:lang w:val="gu_IN" w:bidi="gu_IN"/>
        </w:rPr>
        <w:t xml:space="preserve"> તમે વિશ્વાસમાં ર્દઢ થઈને તેની સામે થાઓ કેમ કે તમે જાણો છો કે જગતમાંના તમારા ભાઈઓ પર એ જ પ્રકારનાં દુઃખો પડે છે</w:t>
      </w:r>
    </w:p>
    <w:p>
      <w:pPr/>
      <w:r>
        <w:rPr>
          <w:lang w:val="gu_IN" w:bidi="gu_IN"/>
        </w:rPr>
      </w:r>
      <w:r>
        <w:rPr>
          <w:vertAlign w:val="superscript"/>
          <w:lang w:val="gu_IN" w:bidi="gu_IN"/>
        </w:rPr>
        <w:t>10</w:t>
      </w:r>
      <w:r>
        <w:rPr>
          <w:lang w:val="gu_IN" w:bidi="gu_IN"/>
        </w:rPr>
        <w:t xml:space="preserve"> સર્વ કૃપાના ઈશ્વર જેમણે ખ્રિસ્તમાં તમને પોતાના સર્વકાળના મહિમાને સારુ બોલાવ્યા છે તે પોતે તમે થોડી વાર સહન કરો ત્યાર પછી તમને પૂર્ણ સ્થિર તથા બળવાન કરશે</w:t>
      </w:r>
    </w:p>
    <w:p>
      <w:pPr/>
      <w:r>
        <w:rPr>
          <w:lang w:val="gu_IN" w:bidi="gu_IN"/>
        </w:rPr>
      </w:r>
      <w:r>
        <w:rPr>
          <w:vertAlign w:val="superscript"/>
          <w:lang w:val="gu_IN" w:bidi="gu_IN"/>
        </w:rPr>
        <w:t>11</w:t>
      </w:r>
      <w:r>
        <w:rPr>
          <w:lang w:val="gu_IN" w:bidi="gu_IN"/>
        </w:rPr>
        <w:t xml:space="preserve"> તેમને સદાસર્વકાળ સત્તા હોજો આમીન</w:t>
      </w:r>
    </w:p>
    <w:p>
      <w:pPr/>
      <w:r>
        <w:rPr>
          <w:lang w:val="gu_IN" w:bidi="gu_IN"/>
        </w:rPr>
      </w:r>
      <w:r>
        <w:rPr>
          <w:vertAlign w:val="superscript"/>
          <w:lang w:val="gu_IN" w:bidi="gu_IN"/>
        </w:rPr>
        <w:t>12</w:t>
      </w:r>
      <w:r>
        <w:rPr>
          <w:lang w:val="gu_IN" w:bidi="gu_IN"/>
        </w:rPr>
        <w:t xml:space="preserve"> સિલ્વાનુસ જે સિલ્વાનુસ જેને હું વિશ્વાસુ ભાઈ માનું છું તેની હસ્તક મેં ટૂંકમાં તમારા ઉપર લખ્યું છે અને વિનંતી કરીને સાક્ષી આપી છે કે જે કૃપામાં તમે સ્થિર ઊભા રહો છો તે ઈશ્વરની ખરી કૃપા છે</w:t>
      </w:r>
    </w:p>
    <w:p>
      <w:pPr/>
      <w:r>
        <w:rPr>
          <w:lang w:val="gu_IN" w:bidi="gu_IN"/>
        </w:rPr>
      </w:r>
      <w:r>
        <w:rPr>
          <w:vertAlign w:val="superscript"/>
          <w:lang w:val="gu_IN" w:bidi="gu_IN"/>
        </w:rPr>
        <w:t>13</w:t>
      </w:r>
      <w:r>
        <w:rPr>
          <w:lang w:val="gu_IN" w:bidi="gu_IN"/>
        </w:rPr>
        <w:t xml:space="preserve"> બેબિલોનમાંની મંડળી જેને તમારી સાથે પસંદ કરેલી છે તે તથા મારો દીકરો માર્ક તમને સલામ કહે છે</w:t>
      </w:r>
    </w:p>
    <w:p>
      <w:pPr/>
      <w:r>
        <w:rPr>
          <w:lang w:val="gu_IN" w:bidi="gu_IN"/>
        </w:rPr>
      </w:r>
      <w:r>
        <w:rPr>
          <w:vertAlign w:val="superscript"/>
          <w:lang w:val="gu_IN" w:bidi="gu_IN"/>
        </w:rPr>
        <w:t>14</w:t>
      </w:r>
      <w:r>
        <w:rPr>
          <w:lang w:val="gu_IN" w:bidi="gu_IN"/>
        </w:rPr>
        <w:t xml:space="preserve"> તમે પ્રેમના ચુંબનથી એકબીજાને સલામ કરજો ઈસુ ખ્રિસ્તમાં તમ સર્વને શાંતિ થાઓ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