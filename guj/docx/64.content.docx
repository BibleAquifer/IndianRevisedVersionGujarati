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  <w:t>Resource: Indian Revised Version - Gujarati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b/>
          <w:lang w:val="gu_IN" w:bidi="gu_IN"/>
        </w:rPr>
        <w:t>Indian Revised Version - Gujarati</w:t>
      </w:r>
      <w:r>
        <w:rPr>
          <w:lang w:val="gu_IN" w:bidi="gu_IN"/>
        </w:rPr>
        <w:t xml:space="preserve"> © 2019 </w:t>
      </w:r>
      <w:hyperlink r:id="rId13">
        <w:r>
          <w:rPr>
            <w:lang w:val="gu_IN" w:bidi="gu_IN"/>
          </w:rPr>
          <w:rPr>
            <w:color w:val="0000EE"/>
            <w:u w:val="single"/>
          </w:rPr>
          <w:t>Door43</w:t>
        </w:r>
      </w:hyperlink>
      <w:r>
        <w:rPr>
          <w:lang w:val="gu_IN" w:bidi="gu_IN"/>
        </w:rPr>
        <w:t xml:space="preserve">, licensed under a </w:t>
      </w:r>
      <w:hyperlink r:id="rId14">
        <w:r>
          <w:rPr>
            <w:lang w:val="gu_IN" w:bidi="gu_IN"/>
          </w:rPr>
          <w:rPr>
            <w:color w:val="0000EE"/>
            <w:u w:val="single"/>
          </w:rPr>
          <w:t>CC BY-SA 4.0 license</w:t>
        </w:r>
      </w:hyperlink>
      <w:r>
        <w:rPr>
          <w:lang w:val="gu_IN" w:bidi="gu_IN"/>
        </w:rPr>
        <w:t>.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pStyle w:val="Heading1"/>
      </w:pPr>
      <w:r>
        <w:rPr>
          <w:lang w:val="gu_IN" w:bidi="gu_IN"/>
        </w:rPr>
        <w:t>Indian Revised Version - Gujarati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gu_IN" w:bidi="gu_IN"/>
        </w:rPr>
      </w:r>
    </w:p>
    <w:p>
      <w:pPr>
        <w:pStyle w:val="Heading2"/>
      </w:pP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lang w:val="gu_IN" w:bidi="gu_IN"/>
        </w:rPr>
        <w:t xml:space="preserve"> </w:t>
      </w:r>
      <w:r>
        <w:rPr>
          <w:lang w:val="gu_IN" w:bidi="gu_IN"/>
        </w:rPr>
      </w:r>
      <w:r>
        <w:rPr>
          <w:lang w:val="gu_IN" w:bidi="gu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gu_IN" w:bidi="gu_IN"/>
        </w:rPr>
        <w:t>3 John 1:1</w:t>
      </w:r>
      <w:r>
        <w:rPr>
          <w:lang w:val="gu_IN" w:bidi="gu_IN"/>
        </w:rPr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</w:t>
      </w:r>
      <w:r>
        <w:rPr>
          <w:lang w:val="gu_IN" w:bidi="gu_IN"/>
        </w:rPr>
        <w:t xml:space="preserve"> જેનાં પર હું સત્યમાં પ્રેમ રાખું છું, તે વહાલા ગાયસને લખનાર વડીલ.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2</w:t>
      </w:r>
      <w:r>
        <w:rPr>
          <w:lang w:val="gu_IN" w:bidi="gu_IN"/>
        </w:rPr>
        <w:t xml:space="preserve"> મારા પ્રિય મિત્ર, હું પ્રાર્થના કરું છું કે જેમ તારો જીવ કુશળ છે તેમ તું સર્વ વાતમાં કુશળ તથા તંદુરસ્ત રહે.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3</w:t>
      </w:r>
      <w:r>
        <w:rPr>
          <w:lang w:val="gu_IN" w:bidi="gu_IN"/>
        </w:rPr>
        <w:t xml:space="preserve"> કેમ કે ભાઈઓ આવ્યા ત્યારે તેઓએ તું સત્યમાં ચાલે છે તે પ્રમાણે તારા સત્ય વિષે સાક્ષી આપી, તેથી મને ઘણો આનંદ થયો.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4</w:t>
      </w:r>
      <w:r>
        <w:rPr>
          <w:lang w:val="gu_IN" w:bidi="gu_IN"/>
        </w:rPr>
        <w:t xml:space="preserve"> મારાં બાળકો સત્યમાં ચાલે છે તેવું હું સાંભળું છું, તે કરતાં મને બીજો મોટો આનંદ નથી. ગાયસની પ્રશંસા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5</w:t>
      </w:r>
      <w:r>
        <w:rPr>
          <w:lang w:val="gu_IN" w:bidi="gu_IN"/>
        </w:rPr>
        <w:t xml:space="preserve"> મારા પ્રિયો, જયારે ભાઈઓને માટે, હા, અજાણ્યા ભાઈઓને સારુ તું જે કંઈ કામ કરે છે; તે તો વિશ્વાસુપણે કરે છે.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6</w:t>
      </w:r>
      <w:r>
        <w:rPr>
          <w:lang w:val="gu_IN" w:bidi="gu_IN"/>
        </w:rPr>
        <w:t xml:space="preserve"> તેઓએ તારા પ્રેમ વિષે મંડળી વિશ્વાસી સમુદાય આગળ સાક્ષી આપી છે. ઈશ્વર પ્રસન્ન થાય તેવી રીતે તું તેઓને આગળ પહોંચાડશે તો તું સારું કરશે.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7</w:t>
      </w:r>
      <w:r>
        <w:rPr>
          <w:lang w:val="gu_IN" w:bidi="gu_IN"/>
        </w:rPr>
        <w:t xml:space="preserve"> કેમ કે તેઓ ઈસુના નામની ખાતર બહાર નીકળ્યા છે અને વિદેશીઓ પાસેથી કંઈ લેતા નથી.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8</w:t>
      </w:r>
      <w:r>
        <w:rPr>
          <w:lang w:val="gu_IN" w:bidi="gu_IN"/>
        </w:rPr>
        <w:t xml:space="preserve"> આપણે તેવા માણસોનો સ્વીકાર કરવો જોઈએ કે જેથી આપણે સત્યનો પ્રચાર કરવામાં તેઓના સહકારીઓ થઈએ. દીયોત્રેફેસ અને દેમેત્રિયસ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9</w:t>
      </w:r>
      <w:r>
        <w:rPr>
          <w:lang w:val="gu_IN" w:bidi="gu_IN"/>
        </w:rPr>
        <w:t xml:space="preserve"> મેં વિશ્વાસી સમુદાયને કંઈ લખ્યું, પણ દિયોત્રેફેસ, જે તેઓમાં મુખ્ય થવા ચાહે છે, તે અમારો સ્વીકાર કરતો નથી.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10</w:t>
      </w:r>
      <w:r>
        <w:rPr>
          <w:lang w:val="gu_IN" w:bidi="gu_IN"/>
        </w:rPr>
        <w:t xml:space="preserve"> તે માટે જો હું આવીશ તો તે જે કામો કરે છે તે કામોને હું યાદ કરાવીશ; તે અમારી વિરુદ્ધ ખરાબ બોલીને બક્વાસ કરે છે, તેટલેથી સંતુષ્ટ ન થતાં પોતે ભાઈઓનો અંગીકાર કરતો નથી; તેમ જ જેઓ અંગીકાર કરવા ચાહે છે તેઓને તે અટકાવે છે અને મંડળીમાંથી તેઓને બહિષ્કૃત કરે છે.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11</w:t>
      </w:r>
      <w:r>
        <w:rPr>
          <w:lang w:val="gu_IN" w:bidi="gu_IN"/>
        </w:rPr>
        <w:t xml:space="preserve"> મારા પ્રિય, દુષ્ટતાને નહિ, પણ સારાને અનુસરો. જે સારું કરે છે તે ઈશ્વરનો છે, જે ખરાબ કરે છે તેણે ઈશ્વરને જોયા નથી.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12</w:t>
      </w:r>
      <w:r>
        <w:rPr>
          <w:lang w:val="gu_IN" w:bidi="gu_IN"/>
        </w:rPr>
        <w:t xml:space="preserve"> દેમેત્રિયસ વિષે સઘળાં સારું બોલે છે; અને તેઓ જે કહે છે તે સાથે સત્ય સંમત થાય છે અને અમે પણ તેના વિષે સારું કહીએ છીએ અને તું જાણે છે કે અમારી સાક્ષી ખરી છે. અંતિમ સલામી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13</w:t>
      </w:r>
      <w:r>
        <w:rPr>
          <w:lang w:val="gu_IN" w:bidi="gu_IN"/>
        </w:rPr>
        <w:t xml:space="preserve"> મારે તારા પર ઘણું લખવાનું હતું, પણ શાહી તથા કલમથી હું તારા પર લખવા માગતો નથી,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14</w:t>
      </w:r>
      <w:r>
        <w:rPr>
          <w:lang w:val="gu_IN" w:bidi="gu_IN"/>
        </w:rPr>
        <w:t xml:space="preserve"> પણ હું તને જલ્દી મળવાની આશા રાખું છું ત્યારે આપણે મુખોમુખ વાત કરીશું.</w:t>
      </w:r>
    </w:p>
    <w:p>
      <w:pPr/>
      <w:r>
        <w:rPr>
          <w:lang w:val="gu_IN" w:bidi="gu_IN"/>
        </w:rPr>
      </w:r>
      <w:r>
        <w:rPr>
          <w:vertAlign w:val="superscript"/>
          <w:lang w:val="gu_IN" w:bidi="gu_IN"/>
        </w:rPr>
        <w:t>15</w:t>
      </w:r>
      <w:r>
        <w:rPr>
          <w:lang w:val="gu_IN" w:bidi="gu_IN"/>
        </w:rPr>
        <w:t xml:space="preserve"> તને શાંતિ થાઓ. મિત્રો તને કુશળતા કહે છે. સર્વના નામ લઈને મિત્રોને ક્ષેમકુશળ કહેજે.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gu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git.door43.org/Door43-Catalog/gu_irv/releases/tag/v4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