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1 Corinthians 1:1</w:t>
      </w:r>
      <w:r>
        <w:rPr>
          <w:lang w:val="gu_IN" w:bidi="gu_IN"/>
        </w:rPr>
      </w:r>
    </w:p>
    <w:p>
      <w:pPr/>
      <w:r>
        <w:rPr>
          <w:lang w:val="gu_IN" w:bidi="gu_IN"/>
        </w:rPr>
      </w:r>
      <w:r>
        <w:rPr>
          <w:vertAlign w:val="superscript"/>
          <w:lang w:val="gu_IN" w:bidi="gu_IN"/>
        </w:rPr>
        <w:t>1</w:t>
      </w:r>
      <w:r>
        <w:rPr>
          <w:lang w:val="gu_IN" w:bidi="gu_IN"/>
        </w:rPr>
        <w:t xml:space="preserve"> કરિંથમાંના ઈશ્વરના વિશ્વાસી સમુદાયના જેઓને ખ્રિસ્ત ઈસુમાં પવિત્ર કરવામાં આવેલા છે જેઓને સંતો તરીકે તેડવામાં આવેલા છે તથા જેઓ હરકોઈ સ્થળે આપણા પ્રભુ એટલે તેઓના તથા આપણા પ્રભુ ઈસુ ખ્રિસ્તને નામે પ્રાર્થના કરે છે તે સર્વને</w:t>
      </w:r>
    </w:p>
    <w:p>
      <w:pPr/>
      <w:r>
        <w:rPr>
          <w:lang w:val="gu_IN" w:bidi="gu_IN"/>
        </w:rPr>
      </w:r>
      <w:r>
        <w:rPr>
          <w:vertAlign w:val="superscript"/>
          <w:lang w:val="gu_IN" w:bidi="gu_IN"/>
        </w:rPr>
        <w:t>2</w:t>
      </w:r>
      <w:r>
        <w:rPr>
          <w:lang w:val="gu_IN" w:bidi="gu_IN"/>
        </w:rPr>
        <w:t xml:space="preserve"> આપણા ઈશ્વરની ઇચ્છાથી ઈસુ ખ્રિસ્તનો પ્રેરિત થવાને તેડાયેલો પાઉલ તથા ભાઈ સોસ્થનેસ લખે છે કે</w:t>
      </w:r>
    </w:p>
    <w:p>
      <w:pPr/>
      <w:r>
        <w:rPr>
          <w:lang w:val="gu_IN" w:bidi="gu_IN"/>
        </w:rPr>
      </w:r>
      <w:r>
        <w:rPr>
          <w:vertAlign w:val="superscript"/>
          <w:lang w:val="gu_IN" w:bidi="gu_IN"/>
        </w:rPr>
        <w:t>3</w:t>
      </w:r>
      <w:r>
        <w:rPr>
          <w:lang w:val="gu_IN" w:bidi="gu_IN"/>
        </w:rPr>
        <w:t xml:space="preserve"> આપણા પિતા ઈશ્વર તરફથી તથા પ્રભુ ઈસુ ખ્રિસ્ત તરફથી તમને કૃપા તથા શાંતિ હો</w:t>
      </w:r>
    </w:p>
    <w:p>
      <w:pPr/>
      <w:r>
        <w:rPr>
          <w:lang w:val="gu_IN" w:bidi="gu_IN"/>
        </w:rPr>
      </w:r>
      <w:r>
        <w:rPr>
          <w:vertAlign w:val="superscript"/>
          <w:lang w:val="gu_IN" w:bidi="gu_IN"/>
        </w:rPr>
        <w:t>4</w:t>
      </w:r>
      <w:r>
        <w:rPr>
          <w:lang w:val="gu_IN" w:bidi="gu_IN"/>
        </w:rPr>
        <w:t xml:space="preserve"> ખ્રિસ્ત ઈસુમાં ઈશ્વરની જે કૃપા તમને આપવામાં આવી છે તેને માટે હું તમારા વિષે મારા ઈશ્વરનો આભાર નિત્ય માનું છું</w:t>
      </w:r>
    </w:p>
    <w:p>
      <w:pPr/>
      <w:r>
        <w:rPr>
          <w:lang w:val="gu_IN" w:bidi="gu_IN"/>
        </w:rPr>
      </w:r>
      <w:r>
        <w:rPr>
          <w:vertAlign w:val="superscript"/>
          <w:lang w:val="gu_IN" w:bidi="gu_IN"/>
        </w:rPr>
        <w:t>5</w:t>
      </w:r>
      <w:r>
        <w:rPr>
          <w:lang w:val="gu_IN" w:bidi="gu_IN"/>
        </w:rPr>
        <w:t xml:space="preserve"> કેમ કે જેમ ખ્રિસ્ત વિષેની અમારી સાક્ષી તમારામાં દ્રઢ થઈ તેમ</w:t>
      </w:r>
    </w:p>
    <w:p>
      <w:pPr/>
      <w:r>
        <w:rPr>
          <w:lang w:val="gu_IN" w:bidi="gu_IN"/>
        </w:rPr>
      </w:r>
      <w:r>
        <w:rPr>
          <w:vertAlign w:val="superscript"/>
          <w:lang w:val="gu_IN" w:bidi="gu_IN"/>
        </w:rPr>
        <w:t>6</w:t>
      </w:r>
      <w:r>
        <w:rPr>
          <w:lang w:val="gu_IN" w:bidi="gu_IN"/>
        </w:rPr>
        <w:t xml:space="preserve"> સર્વ બોલવામાં તથા સર્વ જ્ઞાનમાં તમે સર્વ પ્રકારે તેમનામાં ભરપૂર થયા</w:t>
      </w:r>
    </w:p>
    <w:p>
      <w:pPr/>
      <w:r>
        <w:rPr>
          <w:lang w:val="gu_IN" w:bidi="gu_IN"/>
        </w:rPr>
      </w:r>
      <w:r>
        <w:rPr>
          <w:vertAlign w:val="superscript"/>
          <w:lang w:val="gu_IN" w:bidi="gu_IN"/>
        </w:rPr>
        <w:t>7</w:t>
      </w:r>
      <w:r>
        <w:rPr>
          <w:lang w:val="gu_IN" w:bidi="gu_IN"/>
        </w:rPr>
        <w:t xml:space="preserve"> જેથી તમે કોઈ પણ કૃપાદાનમાં અપૂર્ણ ન રહેતાં આપણા પ્રભુ ઈસુ ખ્રિસ્તના પ્રગટ થવાની રાહ જુઓ છો</w:t>
      </w:r>
    </w:p>
    <w:p>
      <w:pPr/>
      <w:r>
        <w:rPr>
          <w:lang w:val="gu_IN" w:bidi="gu_IN"/>
        </w:rPr>
      </w:r>
      <w:r>
        <w:rPr>
          <w:vertAlign w:val="superscript"/>
          <w:lang w:val="gu_IN" w:bidi="gu_IN"/>
        </w:rPr>
        <w:t>8</w:t>
      </w:r>
      <w:r>
        <w:rPr>
          <w:lang w:val="gu_IN" w:bidi="gu_IN"/>
        </w:rPr>
        <w:t xml:space="preserve"> તમે આપણા પ્રભુ ઈસુ ખ્રિસ્તને દિવસે નિર્દોષ માલૂમ પડો એ માટે તે તમને અંત સુધી દૃઢ રાખશે</w:t>
      </w:r>
    </w:p>
    <w:p>
      <w:pPr/>
      <w:r>
        <w:rPr>
          <w:lang w:val="gu_IN" w:bidi="gu_IN"/>
        </w:rPr>
      </w:r>
      <w:r>
        <w:rPr>
          <w:vertAlign w:val="superscript"/>
          <w:lang w:val="gu_IN" w:bidi="gu_IN"/>
        </w:rPr>
        <w:t>9</w:t>
      </w:r>
      <w:r>
        <w:rPr>
          <w:lang w:val="gu_IN" w:bidi="gu_IN"/>
        </w:rPr>
        <w:t xml:space="preserve"> જે ઈશ્વરે તમને તેમના દીકરા આપણા પ્રભુ ઈસુ ખ્રિસ્તની સંગતમાં તેડેલા છે તે વિશ્વાસુ છે</w:t>
      </w:r>
    </w:p>
    <w:p>
      <w:pPr/>
      <w:r>
        <w:rPr>
          <w:lang w:val="gu_IN" w:bidi="gu_IN"/>
        </w:rPr>
      </w:r>
      <w:r>
        <w:rPr>
          <w:vertAlign w:val="superscript"/>
          <w:lang w:val="gu_IN" w:bidi="gu_IN"/>
        </w:rPr>
        <w:t>10</w:t>
      </w:r>
      <w:r>
        <w:rPr>
          <w:lang w:val="gu_IN" w:bidi="gu_IN"/>
        </w:rPr>
        <w:t xml:space="preserve"> હવે ભાઈઓ હું આપણા પ્રભુ ઈસુ ખ્રિસ્તને નામે તમને વિનંતી કરું છું કે તમે સર્વ દરેક બાબતમાં એકમત થાઓ તમારામાં પક્ષ પડવા ન દેતાં એક જ મનના તથા એક જ મતના થઈને પૂર્ણ ઐકયમાં રહો</w:t>
      </w:r>
    </w:p>
    <w:p>
      <w:pPr/>
      <w:r>
        <w:rPr>
          <w:lang w:val="gu_IN" w:bidi="gu_IN"/>
        </w:rPr>
      </w:r>
      <w:r>
        <w:rPr>
          <w:vertAlign w:val="superscript"/>
          <w:lang w:val="gu_IN" w:bidi="gu_IN"/>
        </w:rPr>
        <w:t>11</w:t>
      </w:r>
      <w:r>
        <w:rPr>
          <w:lang w:val="gu_IN" w:bidi="gu_IN"/>
        </w:rPr>
        <w:t xml:space="preserve"> મારા ભાઈઓ આ એટલા માટે કહું છું કે તમારા સંબંધી ક્લોએના ઘરનાં માણસો તરફથી મને ખબર મળી છે કે તમારામાં વાદવિવાદ પડયા છે</w:t>
      </w:r>
    </w:p>
    <w:p>
      <w:pPr/>
      <w:r>
        <w:rPr>
          <w:lang w:val="gu_IN" w:bidi="gu_IN"/>
        </w:rPr>
      </w:r>
      <w:r>
        <w:rPr>
          <w:vertAlign w:val="superscript"/>
          <w:lang w:val="gu_IN" w:bidi="gu_IN"/>
        </w:rPr>
        <w:t>12</w:t>
      </w:r>
      <w:r>
        <w:rPr>
          <w:lang w:val="gu_IN" w:bidi="gu_IN"/>
        </w:rPr>
        <w:t xml:space="preserve"> એટલે મારા કહેવાનો અર્થ એ છે કે તમારામાંનો કોઈ કહે છે કે હું તો પાઉલનો કોઈ કહે છે કે હું તો આપોલસનો કોઈ કહે છે કે હું તો કેફાનો અને કોઈ કહે છે કે હું તો ખ્રિસ્તનો છું</w:t>
      </w:r>
    </w:p>
    <w:p>
      <w:pPr/>
      <w:r>
        <w:rPr>
          <w:lang w:val="gu_IN" w:bidi="gu_IN"/>
        </w:rPr>
      </w:r>
      <w:r>
        <w:rPr>
          <w:vertAlign w:val="superscript"/>
          <w:lang w:val="gu_IN" w:bidi="gu_IN"/>
        </w:rPr>
        <w:t>13</w:t>
      </w:r>
      <w:r>
        <w:rPr>
          <w:lang w:val="gu_IN" w:bidi="gu_IN"/>
        </w:rPr>
        <w:t xml:space="preserve"> શું ખ્રિસ્તના ભાગ થયા છે શું પાઉલ તમારે માટે વધસ્તંભે જડાયો છે અથવા શું તમે પાઉલના નામે બાપ્તિસ્મા પામ્યા હતા</w:t>
      </w:r>
    </w:p>
    <w:p>
      <w:pPr/>
      <w:r>
        <w:rPr>
          <w:lang w:val="gu_IN" w:bidi="gu_IN"/>
        </w:rPr>
      </w:r>
      <w:r>
        <w:rPr>
          <w:vertAlign w:val="superscript"/>
          <w:lang w:val="gu_IN" w:bidi="gu_IN"/>
        </w:rPr>
        <w:t>14</w:t>
      </w:r>
      <w:r>
        <w:rPr>
          <w:lang w:val="gu_IN" w:bidi="gu_IN"/>
        </w:rPr>
        <w:t xml:space="preserve"> હું ઈશ્વરની સ્તુતિ કરું છું કે ક્રિસ્પસ તથા ગાયસ સિવાય મેં તમારામાંના કોઈનું બાપ્તિસ્મા કર્યું નથી</w:t>
      </w:r>
    </w:p>
    <w:p>
      <w:pPr/>
      <w:r>
        <w:rPr>
          <w:lang w:val="gu_IN" w:bidi="gu_IN"/>
        </w:rPr>
      </w:r>
      <w:r>
        <w:rPr>
          <w:vertAlign w:val="superscript"/>
          <w:lang w:val="gu_IN" w:bidi="gu_IN"/>
        </w:rPr>
        <w:t>15</w:t>
      </w:r>
      <w:r>
        <w:rPr>
          <w:lang w:val="gu_IN" w:bidi="gu_IN"/>
        </w:rPr>
        <w:t xml:space="preserve"> રખેને એમ ન થાય કે તમે મારે નામે બાપ્તિસ્મા પામ્યા હતા</w:t>
      </w:r>
    </w:p>
    <w:p>
      <w:pPr/>
      <w:r>
        <w:rPr>
          <w:lang w:val="gu_IN" w:bidi="gu_IN"/>
        </w:rPr>
      </w:r>
      <w:r>
        <w:rPr>
          <w:vertAlign w:val="superscript"/>
          <w:lang w:val="gu_IN" w:bidi="gu_IN"/>
        </w:rPr>
        <w:t>16</w:t>
      </w:r>
      <w:r>
        <w:rPr>
          <w:lang w:val="gu_IN" w:bidi="gu_IN"/>
        </w:rPr>
        <w:t xml:space="preserve"> વળી સ્તેફનના કુટુંબનું પણ મેં બાપ્તિસ્મા કર્યું હતું એ સિવાય મેં બીજા કોઈનું બાપ્તિસ્મા કર્યું હોય એની મને ખબર નથી</w:t>
      </w:r>
    </w:p>
    <w:p>
      <w:pPr/>
      <w:r>
        <w:rPr>
          <w:lang w:val="gu_IN" w:bidi="gu_IN"/>
        </w:rPr>
      </w:r>
      <w:r>
        <w:rPr>
          <w:vertAlign w:val="superscript"/>
          <w:lang w:val="gu_IN" w:bidi="gu_IN"/>
        </w:rPr>
        <w:t>17</w:t>
      </w:r>
      <w:r>
        <w:rPr>
          <w:lang w:val="gu_IN" w:bidi="gu_IN"/>
        </w:rPr>
        <w:t xml:space="preserve"> કારણ કે બાપ્તિસ્મા કરવા માટે નહિ પણ સુવાર્તા પ્રગટ કરવા માટે ખ્રિસ્તે મને મોકલ્યો એ કામ વિદ્વતાથી ભરેલા પ્રવચનથી નહિ એમ ન થાય કે ખ્રિસ્તનો વધસ્તંભ નિરર્થક થાય</w:t>
      </w:r>
    </w:p>
    <w:p>
      <w:pPr/>
      <w:r>
        <w:rPr>
          <w:lang w:val="gu_IN" w:bidi="gu_IN"/>
        </w:rPr>
      </w:r>
      <w:r>
        <w:rPr>
          <w:vertAlign w:val="superscript"/>
          <w:lang w:val="gu_IN" w:bidi="gu_IN"/>
        </w:rPr>
        <w:t>18</w:t>
      </w:r>
      <w:r>
        <w:rPr>
          <w:lang w:val="gu_IN" w:bidi="gu_IN"/>
        </w:rPr>
        <w:t xml:space="preserve"> કેમ કે નાશ પામનારાઓને તો વધસ્તંભની વાત મૂર્ખતા જેવી લાગે છે પણ અમો ઉધ્ધાર પામનારાઓને તો તે ઈશ્વરનું સામર્થ્ય છે</w:t>
      </w:r>
    </w:p>
    <w:p>
      <w:pPr/>
      <w:r>
        <w:rPr>
          <w:lang w:val="gu_IN" w:bidi="gu_IN"/>
        </w:rPr>
      </w:r>
      <w:r>
        <w:rPr>
          <w:vertAlign w:val="superscript"/>
          <w:lang w:val="gu_IN" w:bidi="gu_IN"/>
        </w:rPr>
        <w:t>19</w:t>
      </w:r>
      <w:r>
        <w:rPr>
          <w:lang w:val="gu_IN" w:bidi="gu_IN"/>
        </w:rPr>
        <w:t xml:space="preserve"> કેમ કે લખેલું છે કે હું જ્ઞાનીઓના જ્ઞાનનો નાશ કરીશ અને બુદ્ધિમાનોની બુદ્ધિને નિરર્થક કરીશ</w:t>
      </w:r>
    </w:p>
    <w:p>
      <w:pPr/>
      <w:r>
        <w:rPr>
          <w:lang w:val="gu_IN" w:bidi="gu_IN"/>
        </w:rPr>
      </w:r>
      <w:r>
        <w:rPr>
          <w:vertAlign w:val="superscript"/>
          <w:lang w:val="gu_IN" w:bidi="gu_IN"/>
        </w:rPr>
        <w:t>20</w:t>
      </w:r>
      <w:r>
        <w:rPr>
          <w:lang w:val="gu_IN" w:bidi="gu_IN"/>
        </w:rPr>
        <w:t xml:space="preserve"> જ્ઞાની ક્યાં છે શાસ્ત્રી ક્યાં છે આ જમાનાનો વાદવિવાદ કરનાર ક્યાં છે શું ઈશ્વરે જગતના જ્ઞાનને મૂર્ખતા ઠરાવી નથી</w:t>
      </w:r>
    </w:p>
    <w:p>
      <w:pPr/>
      <w:r>
        <w:rPr>
          <w:lang w:val="gu_IN" w:bidi="gu_IN"/>
        </w:rPr>
      </w:r>
      <w:r>
        <w:rPr>
          <w:vertAlign w:val="superscript"/>
          <w:lang w:val="gu_IN" w:bidi="gu_IN"/>
        </w:rPr>
        <w:t>21</w:t>
      </w:r>
      <w:r>
        <w:rPr>
          <w:lang w:val="gu_IN" w:bidi="gu_IN"/>
        </w:rPr>
        <w:t xml:space="preserve"> કેમ કે જયારે ઈશ્વરે પોતાના જ્ઞાન પ્રમાણે નિર્માણ કર્યું હતું તેમ જગતે પોતાના જ્ઞાન વડે ઈશ્વરને ઓળખ્યા નહિ ત્યારે જગત જેને મૂર્ખતા ગણે છે તે સુવાર્તા પ્રગટ કરવા દ્વારા વિશ્વાસ કરનારાઓનો ઉધ્ધાર કરવાનું ઈશ્વરને પસંદ પડયું</w:t>
      </w:r>
    </w:p>
    <w:p>
      <w:pPr/>
      <w:r>
        <w:rPr>
          <w:lang w:val="gu_IN" w:bidi="gu_IN"/>
        </w:rPr>
      </w:r>
      <w:r>
        <w:rPr>
          <w:vertAlign w:val="superscript"/>
          <w:lang w:val="gu_IN" w:bidi="gu_IN"/>
        </w:rPr>
        <w:t>22</w:t>
      </w:r>
      <w:r>
        <w:rPr>
          <w:lang w:val="gu_IN" w:bidi="gu_IN"/>
        </w:rPr>
        <w:t xml:space="preserve"> યહૂદીઓ ચિહ્ન માગે છે અને ગ્રીક લોકો જ્ઞાન શોધે છે</w:t>
      </w:r>
    </w:p>
    <w:p>
      <w:pPr/>
      <w:r>
        <w:rPr>
          <w:lang w:val="gu_IN" w:bidi="gu_IN"/>
        </w:rPr>
      </w:r>
      <w:r>
        <w:rPr>
          <w:vertAlign w:val="superscript"/>
          <w:lang w:val="gu_IN" w:bidi="gu_IN"/>
        </w:rPr>
        <w:t>23</w:t>
      </w:r>
      <w:r>
        <w:rPr>
          <w:lang w:val="gu_IN" w:bidi="gu_IN"/>
        </w:rPr>
        <w:t xml:space="preserve"> પણ અમે તો વધસ્તંભે જડાયેલા ખ્રિસ્તને પ્રગટ કરીએ છીએ તે તો યહૂદીઓને અવરોધરૂપ અને ગ્રીક લોકોને મૂર્ખતારૂપ લાગે છે</w:t>
      </w:r>
    </w:p>
    <w:p>
      <w:pPr/>
      <w:r>
        <w:rPr>
          <w:lang w:val="gu_IN" w:bidi="gu_IN"/>
        </w:rPr>
      </w:r>
      <w:r>
        <w:rPr>
          <w:vertAlign w:val="superscript"/>
          <w:lang w:val="gu_IN" w:bidi="gu_IN"/>
        </w:rPr>
        <w:t>24</w:t>
      </w:r>
      <w:r>
        <w:rPr>
          <w:lang w:val="gu_IN" w:bidi="gu_IN"/>
        </w:rPr>
        <w:t xml:space="preserve"> પરંતુ જેઓને તેડવામાં આવ્યા પછી તે યહૂદી હોય કે ગ્રીક હોય તેઓને તો ખ્રિસ્ત એ જ ઈશ્વરનું સામર્થ્ય તથા ઈશ્વરનું જ્ઞાન છે</w:t>
      </w:r>
    </w:p>
    <w:p>
      <w:pPr/>
      <w:r>
        <w:rPr>
          <w:lang w:val="gu_IN" w:bidi="gu_IN"/>
        </w:rPr>
      </w:r>
      <w:r>
        <w:rPr>
          <w:vertAlign w:val="superscript"/>
          <w:lang w:val="gu_IN" w:bidi="gu_IN"/>
        </w:rPr>
        <w:t>25</w:t>
      </w:r>
      <w:r>
        <w:rPr>
          <w:lang w:val="gu_IN" w:bidi="gu_IN"/>
        </w:rPr>
        <w:t xml:space="preserve"> કારણ કે માણસો ના જ્ઞાન કરતાં ઈશ્વરની મૂર્ખતામાં વિશેષ જ્ઞાન છે અને માણસો ની શક્તિ કરતાં ઈશ્વરની નિર્બળતામાં વિશેષ શક્તિ છે</w:t>
      </w:r>
    </w:p>
    <w:p>
      <w:pPr/>
      <w:r>
        <w:rPr>
          <w:lang w:val="gu_IN" w:bidi="gu_IN"/>
        </w:rPr>
      </w:r>
      <w:r>
        <w:rPr>
          <w:vertAlign w:val="superscript"/>
          <w:lang w:val="gu_IN" w:bidi="gu_IN"/>
        </w:rPr>
        <w:t>26</w:t>
      </w:r>
      <w:r>
        <w:rPr>
          <w:lang w:val="gu_IN" w:bidi="gu_IN"/>
        </w:rPr>
        <w:t xml:space="preserve"> માટે ભાઈઓ તમે તમારા તેડાને લક્ષમાં રાખો કે જગતમાં ગણાતા ઘણા જ્ઞાનીઓને ઘણા પરાક્રમીઓને ઘણા કુળવાનોને તેડવામાં આવ્યા નથી</w:t>
      </w:r>
    </w:p>
    <w:p>
      <w:pPr/>
      <w:r>
        <w:rPr>
          <w:lang w:val="gu_IN" w:bidi="gu_IN"/>
        </w:rPr>
      </w:r>
      <w:r>
        <w:rPr>
          <w:vertAlign w:val="superscript"/>
          <w:lang w:val="gu_IN" w:bidi="gu_IN"/>
        </w:rPr>
        <w:t>27</w:t>
      </w:r>
      <w:r>
        <w:rPr>
          <w:lang w:val="gu_IN" w:bidi="gu_IN"/>
        </w:rPr>
        <w:t xml:space="preserve"> પણ ઈશ્વરે જ્ઞાનીઓને શરમાવવા સારુ જગતના મૂર્ખોને અને શક્તિમાનોને શરમાવવા સારુ જગતના નિર્બળોને પસંદ કર્યા છે</w:t>
      </w:r>
    </w:p>
    <w:p>
      <w:pPr/>
      <w:r>
        <w:rPr>
          <w:lang w:val="gu_IN" w:bidi="gu_IN"/>
        </w:rPr>
      </w:r>
      <w:r>
        <w:rPr>
          <w:vertAlign w:val="superscript"/>
          <w:lang w:val="gu_IN" w:bidi="gu_IN"/>
        </w:rPr>
        <w:t>28</w:t>
      </w:r>
      <w:r>
        <w:rPr>
          <w:lang w:val="gu_IN" w:bidi="gu_IN"/>
        </w:rPr>
        <w:t xml:space="preserve"> વળી જેઓ મોટા મનાય છે તેઓને નહિ જેવા કરવા માટે ઈશ્વરે જગતના અકુલીનોને ધિક્કાર પામેલાઓને તથા જેઓ કશી વિસાતમાં નથી તેઓને પસંદ કર્યા છે</w:t>
      </w:r>
    </w:p>
    <w:p>
      <w:pPr/>
      <w:r>
        <w:rPr>
          <w:lang w:val="gu_IN" w:bidi="gu_IN"/>
        </w:rPr>
      </w:r>
      <w:r>
        <w:rPr>
          <w:vertAlign w:val="superscript"/>
          <w:lang w:val="gu_IN" w:bidi="gu_IN"/>
        </w:rPr>
        <w:t>29</w:t>
      </w:r>
      <w:r>
        <w:rPr>
          <w:lang w:val="gu_IN" w:bidi="gu_IN"/>
        </w:rPr>
        <w:t xml:space="preserve"> કે કોઈ મનુષ્ય ઈશ્વરની આગળ અભિમાન કરે નહિ</w:t>
      </w:r>
    </w:p>
    <w:p>
      <w:pPr/>
      <w:r>
        <w:rPr>
          <w:lang w:val="gu_IN" w:bidi="gu_IN"/>
        </w:rPr>
      </w:r>
      <w:r>
        <w:rPr>
          <w:vertAlign w:val="superscript"/>
          <w:lang w:val="gu_IN" w:bidi="gu_IN"/>
        </w:rPr>
        <w:t>30</w:t>
      </w:r>
      <w:r>
        <w:rPr>
          <w:lang w:val="gu_IN" w:bidi="gu_IN"/>
        </w:rPr>
        <w:t xml:space="preserve"> પણ ઈશ્વર ની કૃપા થી તમે ઈસુ ખ્રિસ્તમાં છો તે તો ઈશ્વર તરફથી આપણે સારુ જ્ઞાન ન્યાયીપણું પવિત્રીકરણ તથા ઉધ્ધાર થયા છે</w:t>
      </w:r>
    </w:p>
    <w:p>
      <w:pPr/>
      <w:r>
        <w:rPr>
          <w:lang w:val="gu_IN" w:bidi="gu_IN"/>
        </w:rPr>
      </w:r>
      <w:r>
        <w:rPr>
          <w:vertAlign w:val="superscript"/>
          <w:lang w:val="gu_IN" w:bidi="gu_IN"/>
        </w:rPr>
        <w:t>31</w:t>
      </w:r>
      <w:r>
        <w:rPr>
          <w:lang w:val="gu_IN" w:bidi="gu_IN"/>
        </w:rPr>
        <w:t xml:space="preserve"> લખેલું છે કે જે કોઈ ગર્વ કરે તે પ્રભુમાં ગર્વ કરે</w:t>
      </w:r>
    </w:p>
    <w:p>
      <w:pPr>
        <w:pStyle w:val="Heading2"/>
      </w:pPr>
      <w:r>
        <w:rPr>
          <w:lang w:val="gu_IN" w:bidi="gu_IN"/>
        </w:rPr>
        <w:t>1 Corinthians 2:1</w:t>
      </w:r>
      <w:r>
        <w:rPr>
          <w:lang w:val="gu_IN" w:bidi="gu_IN"/>
        </w:rPr>
      </w:r>
    </w:p>
    <w:p>
      <w:pPr/>
      <w:r>
        <w:rPr>
          <w:lang w:val="gu_IN" w:bidi="gu_IN"/>
        </w:rPr>
      </w:r>
      <w:r>
        <w:rPr>
          <w:vertAlign w:val="superscript"/>
          <w:lang w:val="gu_IN" w:bidi="gu_IN"/>
        </w:rPr>
        <w:t>1</w:t>
      </w:r>
      <w:r>
        <w:rPr>
          <w:lang w:val="gu_IN" w:bidi="gu_IN"/>
        </w:rPr>
        <w:t xml:space="preserve"> ભાઈઓ હું જયારે તમારી પાસે આવ્યો ત્યારે તમને ઈશ્વર વિષેની સાક્ષી પ્રગટ કરવા હું ઉત્તમ વક્તૃત્વ કે જ્ઞાન બતાવીને આવ્યો નહોતો</w:t>
      </w:r>
    </w:p>
    <w:p>
      <w:pPr/>
      <w:r>
        <w:rPr>
          <w:lang w:val="gu_IN" w:bidi="gu_IN"/>
        </w:rPr>
      </w:r>
      <w:r>
        <w:rPr>
          <w:vertAlign w:val="superscript"/>
          <w:lang w:val="gu_IN" w:bidi="gu_IN"/>
        </w:rPr>
        <w:t>2</w:t>
      </w:r>
      <w:r>
        <w:rPr>
          <w:lang w:val="gu_IN" w:bidi="gu_IN"/>
        </w:rPr>
        <w:t xml:space="preserve"> કેમ કે ઈસુ ખ્રિસ્ત જે વધસ્તંભે જડાયેલા તે સિવાય હું તમારી સાથે રહીને બીજું કંઈ જ ન જાણું એવો મેં નિશ્ચય કર્યો હતો</w:t>
      </w:r>
    </w:p>
    <w:p>
      <w:pPr/>
      <w:r>
        <w:rPr>
          <w:lang w:val="gu_IN" w:bidi="gu_IN"/>
        </w:rPr>
      </w:r>
      <w:r>
        <w:rPr>
          <w:vertAlign w:val="superscript"/>
          <w:lang w:val="gu_IN" w:bidi="gu_IN"/>
        </w:rPr>
        <w:t>3</w:t>
      </w:r>
      <w:r>
        <w:rPr>
          <w:lang w:val="gu_IN" w:bidi="gu_IN"/>
        </w:rPr>
        <w:t xml:space="preserve"> હું નિર્બળતામાં ભયમાં તથા ઘણી ધ્રુજારીમાં તમારી સાથે રહ્યો હતો</w:t>
      </w:r>
    </w:p>
    <w:p>
      <w:pPr/>
      <w:r>
        <w:rPr>
          <w:lang w:val="gu_IN" w:bidi="gu_IN"/>
        </w:rPr>
      </w:r>
      <w:r>
        <w:rPr>
          <w:vertAlign w:val="superscript"/>
          <w:lang w:val="gu_IN" w:bidi="gu_IN"/>
        </w:rPr>
        <w:t>4</w:t>
      </w:r>
      <w:r>
        <w:rPr>
          <w:lang w:val="gu_IN" w:bidi="gu_IN"/>
        </w:rPr>
        <w:t xml:space="preserve"> મારી વાતનો તથા મારા બોધનો આધાર માનવી જ્ઞાનની મનોહર ભાષા ઉપર નિર્ભર નહોતો પણ પવિત્ર આત્માના તથા સામર્થ્યના પ્રમાણ પર હતો</w:t>
      </w:r>
    </w:p>
    <w:p>
      <w:pPr/>
      <w:r>
        <w:rPr>
          <w:lang w:val="gu_IN" w:bidi="gu_IN"/>
        </w:rPr>
      </w:r>
      <w:r>
        <w:rPr>
          <w:vertAlign w:val="superscript"/>
          <w:lang w:val="gu_IN" w:bidi="gu_IN"/>
        </w:rPr>
        <w:t>5</w:t>
      </w:r>
      <w:r>
        <w:rPr>
          <w:lang w:val="gu_IN" w:bidi="gu_IN"/>
        </w:rPr>
        <w:t xml:space="preserve"> કે તમારા વિશ્વાસનો આધાર માણસોના જ્ઞાન પર નહિ પણ ઈશ્વરના સામર્થ્ય પર હોય</w:t>
      </w:r>
    </w:p>
    <w:p>
      <w:pPr/>
      <w:r>
        <w:rPr>
          <w:lang w:val="gu_IN" w:bidi="gu_IN"/>
        </w:rPr>
      </w:r>
      <w:r>
        <w:rPr>
          <w:vertAlign w:val="superscript"/>
          <w:lang w:val="gu_IN" w:bidi="gu_IN"/>
        </w:rPr>
        <w:t>6</w:t>
      </w:r>
      <w:r>
        <w:rPr>
          <w:lang w:val="gu_IN" w:bidi="gu_IN"/>
        </w:rPr>
        <w:t xml:space="preserve"> જેઓ અનુભવી છે તેઓની સાથે અમે જ્ઞાનની વાત કરીએ છીએ પણ તે આ જમાનાનું જ્ઞાન નહિ તથા આ જમાનાના નાશ પામનાર અધિકારીઓનું જ્ઞાન પણ નહિ</w:t>
      </w:r>
    </w:p>
    <w:p>
      <w:pPr/>
      <w:r>
        <w:rPr>
          <w:lang w:val="gu_IN" w:bidi="gu_IN"/>
        </w:rPr>
      </w:r>
      <w:r>
        <w:rPr>
          <w:vertAlign w:val="superscript"/>
          <w:lang w:val="gu_IN" w:bidi="gu_IN"/>
        </w:rPr>
        <w:t>7</w:t>
      </w:r>
      <w:r>
        <w:rPr>
          <w:lang w:val="gu_IN" w:bidi="gu_IN"/>
        </w:rPr>
        <w:t xml:space="preserve"> પણ ઈશ્વરનું જ્ઞાન એટલે જે ગુપ્ત રખાયેલું જ્ઞાન સૃષ્ટિના આરંભ પૂર્વેથી ઈશ્વરે આપણા મહિમાને સારુ નિર્માણ કર્યું હતું તેમની વાત અમે મર્મમાં બોલીએ છીએ</w:t>
      </w:r>
    </w:p>
    <w:p>
      <w:pPr/>
      <w:r>
        <w:rPr>
          <w:lang w:val="gu_IN" w:bidi="gu_IN"/>
        </w:rPr>
      </w:r>
      <w:r>
        <w:rPr>
          <w:vertAlign w:val="superscript"/>
          <w:lang w:val="gu_IN" w:bidi="gu_IN"/>
        </w:rPr>
        <w:t>8</w:t>
      </w:r>
      <w:r>
        <w:rPr>
          <w:lang w:val="gu_IN" w:bidi="gu_IN"/>
        </w:rPr>
        <w:t xml:space="preserve"> આ જમાનાના અધિકારીઓમાંના કોઈને તે જ્ઞાન ની સમજ નથી કેમ કે જો તેઓને તેની સમજ હોત તો તેઓએ મહિમાવાન પ્રભુને વધસ્તંભે જડ્યા ન હોત</w:t>
      </w:r>
    </w:p>
    <w:p>
      <w:pPr/>
      <w:r>
        <w:rPr>
          <w:lang w:val="gu_IN" w:bidi="gu_IN"/>
        </w:rPr>
      </w:r>
      <w:r>
        <w:rPr>
          <w:vertAlign w:val="superscript"/>
          <w:lang w:val="gu_IN" w:bidi="gu_IN"/>
        </w:rPr>
        <w:t>9</w:t>
      </w:r>
      <w:r>
        <w:rPr>
          <w:lang w:val="gu_IN" w:bidi="gu_IN"/>
        </w:rPr>
        <w:t xml:space="preserve"> પણ લખેલું છે કે જે બાબતો આંખે જોઈ નથી કાને સાંભળી નથી જે માણસના મનમાં પ્રવેશી નથી જે બાબતો ઈશ્વરે પોતાના પ્રેમ કરનારાઓને માટે તૈયાર કરી છે</w:t>
      </w:r>
    </w:p>
    <w:p>
      <w:pPr/>
      <w:r>
        <w:rPr>
          <w:lang w:val="gu_IN" w:bidi="gu_IN"/>
        </w:rPr>
      </w:r>
      <w:r>
        <w:rPr>
          <w:vertAlign w:val="superscript"/>
          <w:lang w:val="gu_IN" w:bidi="gu_IN"/>
        </w:rPr>
        <w:t>10</w:t>
      </w:r>
      <w:r>
        <w:rPr>
          <w:lang w:val="gu_IN" w:bidi="gu_IN"/>
        </w:rPr>
        <w:t xml:space="preserve"> તે તો ઈશ્વરે પોતાના પવિત્ર આત્માથી આપણને પ્રગટ કર્યા છે કેમ કે આત્મા સર્વને હા ઈશ્વરના ઊંડા વિચારો ને પણ શોધે છે</w:t>
      </w:r>
    </w:p>
    <w:p>
      <w:pPr/>
      <w:r>
        <w:rPr>
          <w:lang w:val="gu_IN" w:bidi="gu_IN"/>
        </w:rPr>
      </w:r>
      <w:r>
        <w:rPr>
          <w:vertAlign w:val="superscript"/>
          <w:lang w:val="gu_IN" w:bidi="gu_IN"/>
        </w:rPr>
        <w:t>11</w:t>
      </w:r>
      <w:r>
        <w:rPr>
          <w:lang w:val="gu_IN" w:bidi="gu_IN"/>
        </w:rPr>
        <w:t xml:space="preserve"> કેમ કે કોઈ માણસની વાતો તે માણસમાં જે આત્મા છે તે સિવાય કયો માણસ જાણે છે એમ જ ઈશ્વરના આત્મા સિવાય ઈશ્વરની વાતો બીજો કોઈ જાણતો નથી</w:t>
      </w:r>
    </w:p>
    <w:p>
      <w:pPr/>
      <w:r>
        <w:rPr>
          <w:lang w:val="gu_IN" w:bidi="gu_IN"/>
        </w:rPr>
      </w:r>
      <w:r>
        <w:rPr>
          <w:vertAlign w:val="superscript"/>
          <w:lang w:val="gu_IN" w:bidi="gu_IN"/>
        </w:rPr>
        <w:t>12</w:t>
      </w:r>
      <w:r>
        <w:rPr>
          <w:lang w:val="gu_IN" w:bidi="gu_IN"/>
        </w:rPr>
        <w:t xml:space="preserve"> પણ અમે જગતનો આત્મા નહિ પણ જે આત્મા ઈશ્વર તરફથી છે તે પામ્યા છીએ જેથી ઈશ્વરે આપણને જે બાબતો આપેલી છે તે અમે જાણીએ છીએ</w:t>
      </w:r>
    </w:p>
    <w:p>
      <w:pPr/>
      <w:r>
        <w:rPr>
          <w:lang w:val="gu_IN" w:bidi="gu_IN"/>
        </w:rPr>
      </w:r>
      <w:r>
        <w:rPr>
          <w:vertAlign w:val="superscript"/>
          <w:lang w:val="gu_IN" w:bidi="gu_IN"/>
        </w:rPr>
        <w:t>13</w:t>
      </w:r>
      <w:r>
        <w:rPr>
          <w:lang w:val="gu_IN" w:bidi="gu_IN"/>
        </w:rPr>
        <w:t xml:space="preserve"> તે જ અમે બોલીએ છીએ માનવી જ્ઞાને શીખવેલી ભાષામાં નહિ પણ પવિત્ર આત્માએ શીખવેલી ભાષામાં આધ્યાત્મિક બાબતોને આધ્યાત્મિક ભાષાથી સમજાવીએ છીએ</w:t>
      </w:r>
    </w:p>
    <w:p>
      <w:pPr/>
      <w:r>
        <w:rPr>
          <w:lang w:val="gu_IN" w:bidi="gu_IN"/>
        </w:rPr>
      </w:r>
      <w:r>
        <w:rPr>
          <w:vertAlign w:val="superscript"/>
          <w:lang w:val="gu_IN" w:bidi="gu_IN"/>
        </w:rPr>
        <w:t>14</w:t>
      </w:r>
      <w:r>
        <w:rPr>
          <w:lang w:val="gu_IN" w:bidi="gu_IN"/>
        </w:rPr>
        <w:t xml:space="preserve"> સાંસારિક માણસ ઈશ્વરના આત્માની વાતોનો સ્વીકાર કરતું નથી કેમ કે તે વાતો તેને મૂર્ખતા જેવી લાગે છે અને તે આધ્યાત્મિક રીતે સમજાય છે તેથી તે તેમને સમજી શકતું નથી</w:t>
      </w:r>
    </w:p>
    <w:p>
      <w:pPr/>
      <w:r>
        <w:rPr>
          <w:lang w:val="gu_IN" w:bidi="gu_IN"/>
        </w:rPr>
      </w:r>
      <w:r>
        <w:rPr>
          <w:vertAlign w:val="superscript"/>
          <w:lang w:val="gu_IN" w:bidi="gu_IN"/>
        </w:rPr>
        <w:t>15</w:t>
      </w:r>
      <w:r>
        <w:rPr>
          <w:lang w:val="gu_IN" w:bidi="gu_IN"/>
        </w:rPr>
        <w:t xml:space="preserve"> પણ જે માણસ આધ્યાત્મિક છે તે સર્વને પારખે છે પણ પોતે કોઈથી પરખાતો નથી</w:t>
      </w:r>
    </w:p>
    <w:p>
      <w:pPr/>
      <w:r>
        <w:rPr>
          <w:lang w:val="gu_IN" w:bidi="gu_IN"/>
        </w:rPr>
      </w:r>
      <w:r>
        <w:rPr>
          <w:vertAlign w:val="superscript"/>
          <w:lang w:val="gu_IN" w:bidi="gu_IN"/>
        </w:rPr>
        <w:t>16</w:t>
      </w:r>
      <w:r>
        <w:rPr>
          <w:lang w:val="gu_IN" w:bidi="gu_IN"/>
        </w:rPr>
        <w:t xml:space="preserve"> કેમ કે પ્રભુનું મન કોણે જાણ્યું છે કે તે તેમને બોધ કરે પણ અમને તો ખ્રિસ્તનું મન છે</w:t>
      </w:r>
    </w:p>
    <w:p>
      <w:pPr>
        <w:pStyle w:val="Heading2"/>
      </w:pPr>
      <w:r>
        <w:rPr>
          <w:lang w:val="gu_IN" w:bidi="gu_IN"/>
        </w:rPr>
        <w:t>1 Corinthians 3:1</w:t>
      </w:r>
      <w:r>
        <w:rPr>
          <w:lang w:val="gu_IN" w:bidi="gu_IN"/>
        </w:rPr>
      </w:r>
    </w:p>
    <w:p>
      <w:pPr/>
      <w:r>
        <w:rPr>
          <w:lang w:val="gu_IN" w:bidi="gu_IN"/>
        </w:rPr>
      </w:r>
      <w:r>
        <w:rPr>
          <w:vertAlign w:val="superscript"/>
          <w:lang w:val="gu_IN" w:bidi="gu_IN"/>
        </w:rPr>
        <w:t>1</w:t>
      </w:r>
      <w:r>
        <w:rPr>
          <w:lang w:val="gu_IN" w:bidi="gu_IN"/>
        </w:rPr>
        <w:t xml:space="preserve"> ભાઈઓ જેમ આધ્યાત્મિકોની સાથે વાત કરતો હોઉ તેવી રીતે તમારી સાથે હું વાત કરી શક્યો નહિ પણ સાંસારિકોની સાથે એટલે ખ્રિસ્તમાં બાળકોની સાથે વાત કરતો હોઉ તેવી રીતે મેં તમારી સાથે વાત કરી</w:t>
      </w:r>
    </w:p>
    <w:p>
      <w:pPr/>
      <w:r>
        <w:rPr>
          <w:lang w:val="gu_IN" w:bidi="gu_IN"/>
        </w:rPr>
      </w:r>
      <w:r>
        <w:rPr>
          <w:vertAlign w:val="superscript"/>
          <w:lang w:val="gu_IN" w:bidi="gu_IN"/>
        </w:rPr>
        <w:t>2</w:t>
      </w:r>
      <w:r>
        <w:rPr>
          <w:lang w:val="gu_IN" w:bidi="gu_IN"/>
        </w:rPr>
        <w:t xml:space="preserve"> મેં તમને દૂધથી પોષ્યા છે ભારે ખોરાકથી નહિ કેમ કે તમે ભારે ખોરાક ખાવાને સમર્થ ન હતા અને હમણાં પણ સમર્થ નથી</w:t>
      </w:r>
    </w:p>
    <w:p>
      <w:pPr/>
      <w:r>
        <w:rPr>
          <w:lang w:val="gu_IN" w:bidi="gu_IN"/>
        </w:rPr>
      </w:r>
      <w:r>
        <w:rPr>
          <w:vertAlign w:val="superscript"/>
          <w:lang w:val="gu_IN" w:bidi="gu_IN"/>
        </w:rPr>
        <w:t>3</w:t>
      </w:r>
      <w:r>
        <w:rPr>
          <w:lang w:val="gu_IN" w:bidi="gu_IN"/>
        </w:rPr>
        <w:t xml:space="preserve"> કેમકે તમે હજી સાંસારિક છો કેમ કે તમારામાં અદેખાઈ તથા ઝઘડા છે માટે શું તમે સાંસારિક નથી અને સાંસારિક માણસોની માફક વર્તતા નથી</w:t>
      </w:r>
    </w:p>
    <w:p>
      <w:pPr/>
      <w:r>
        <w:rPr>
          <w:lang w:val="gu_IN" w:bidi="gu_IN"/>
        </w:rPr>
      </w:r>
      <w:r>
        <w:rPr>
          <w:vertAlign w:val="superscript"/>
          <w:lang w:val="gu_IN" w:bidi="gu_IN"/>
        </w:rPr>
        <w:t>4</w:t>
      </w:r>
      <w:r>
        <w:rPr>
          <w:lang w:val="gu_IN" w:bidi="gu_IN"/>
        </w:rPr>
        <w:t xml:space="preserve"> કેમ કે જયારે તમારામાંનો એક કહે કે હું પાઉલનો છું અને બીજો કહે છે કે હું આપોલસનો છું ત્યારે તમે સાંસારિક માણસોની જેમ વર્તન કરતા નથી</w:t>
      </w:r>
    </w:p>
    <w:p>
      <w:pPr/>
      <w:r>
        <w:rPr>
          <w:lang w:val="gu_IN" w:bidi="gu_IN"/>
        </w:rPr>
      </w:r>
      <w:r>
        <w:rPr>
          <w:vertAlign w:val="superscript"/>
          <w:lang w:val="gu_IN" w:bidi="gu_IN"/>
        </w:rPr>
        <w:t>5</w:t>
      </w:r>
      <w:r>
        <w:rPr>
          <w:lang w:val="gu_IN" w:bidi="gu_IN"/>
        </w:rPr>
        <w:t xml:space="preserve"> તો આપોલસ કોણ છે અને પાઉલ કોણ છે તેઓ જીવંત ઈશ્વરના સેવકો જ છે જેઓના દ્વારા તમે વિશ્વાસ કર્યો જેમ પ્રભુએ દરેકને દાન આપ્યું છે તેમ</w:t>
      </w:r>
    </w:p>
    <w:p>
      <w:pPr/>
      <w:r>
        <w:rPr>
          <w:lang w:val="gu_IN" w:bidi="gu_IN"/>
        </w:rPr>
      </w:r>
      <w:r>
        <w:rPr>
          <w:vertAlign w:val="superscript"/>
          <w:lang w:val="gu_IN" w:bidi="gu_IN"/>
        </w:rPr>
        <w:t>6</w:t>
      </w:r>
      <w:r>
        <w:rPr>
          <w:lang w:val="gu_IN" w:bidi="gu_IN"/>
        </w:rPr>
        <w:t xml:space="preserve"> મેં તો માત્ર રોપ્યું અને આપોલસે પાણી પાયું પણ ઈશ્વરે તેને ઉગાવ્યું અને વૃદ્ધિ આપી</w:t>
      </w:r>
    </w:p>
    <w:p>
      <w:pPr/>
      <w:r>
        <w:rPr>
          <w:lang w:val="gu_IN" w:bidi="gu_IN"/>
        </w:rPr>
      </w:r>
      <w:r>
        <w:rPr>
          <w:vertAlign w:val="superscript"/>
          <w:lang w:val="gu_IN" w:bidi="gu_IN"/>
        </w:rPr>
        <w:t>7</w:t>
      </w:r>
      <w:r>
        <w:rPr>
          <w:lang w:val="gu_IN" w:bidi="gu_IN"/>
        </w:rPr>
        <w:t xml:space="preserve"> માટે સિંચનાર પણ કોઈ નથી અને રોપનાર કોઈ નથી વૃદ્ધિ આપનાર ઈશ્વર તે જ સર્વસ્વ છે</w:t>
      </w:r>
    </w:p>
    <w:p>
      <w:pPr/>
      <w:r>
        <w:rPr>
          <w:lang w:val="gu_IN" w:bidi="gu_IN"/>
        </w:rPr>
      </w:r>
      <w:r>
        <w:rPr>
          <w:vertAlign w:val="superscript"/>
          <w:lang w:val="gu_IN" w:bidi="gu_IN"/>
        </w:rPr>
        <w:t>8</w:t>
      </w:r>
      <w:r>
        <w:rPr>
          <w:lang w:val="gu_IN" w:bidi="gu_IN"/>
        </w:rPr>
        <w:t xml:space="preserve"> રોપનાર તથા સિંચનાર એક છે પણ દરેકને તેની મહેનત પ્રમાણે બદલો મળશે</w:t>
      </w:r>
    </w:p>
    <w:p>
      <w:pPr/>
      <w:r>
        <w:rPr>
          <w:lang w:val="gu_IN" w:bidi="gu_IN"/>
        </w:rPr>
      </w:r>
      <w:r>
        <w:rPr>
          <w:vertAlign w:val="superscript"/>
          <w:lang w:val="gu_IN" w:bidi="gu_IN"/>
        </w:rPr>
        <w:t>9</w:t>
      </w:r>
      <w:r>
        <w:rPr>
          <w:lang w:val="gu_IN" w:bidi="gu_IN"/>
        </w:rPr>
        <w:t xml:space="preserve"> કેમ કે અમે ઈશ્વર ના સેવકો તરીકે સાથે કામ કરનારા છીએ તમે ઈશ્વરની ખેતી ઈશ્વરની ઈમારત છો</w:t>
      </w:r>
    </w:p>
    <w:p>
      <w:pPr/>
      <w:r>
        <w:rPr>
          <w:lang w:val="gu_IN" w:bidi="gu_IN"/>
        </w:rPr>
      </w:r>
      <w:r>
        <w:rPr>
          <w:vertAlign w:val="superscript"/>
          <w:lang w:val="gu_IN" w:bidi="gu_IN"/>
        </w:rPr>
        <w:t>10</w:t>
      </w:r>
      <w:r>
        <w:rPr>
          <w:lang w:val="gu_IN" w:bidi="gu_IN"/>
        </w:rPr>
        <w:t xml:space="preserve"> ઈશ્વરની મારા પર થયેલી કૃપા પ્રમાણે કુશળ સ્થપતિ તરીકે મેં પાયો નાખ્યો છે અને તેના પર કોઈ બીજો બાંધે છે પણ પોતે તેના પર કેવી રીતે બાંધે છે તે વિષે દરેકે સાવધ રહેવું</w:t>
      </w:r>
    </w:p>
    <w:p>
      <w:pPr/>
      <w:r>
        <w:rPr>
          <w:lang w:val="gu_IN" w:bidi="gu_IN"/>
        </w:rPr>
      </w:r>
      <w:r>
        <w:rPr>
          <w:vertAlign w:val="superscript"/>
          <w:lang w:val="gu_IN" w:bidi="gu_IN"/>
        </w:rPr>
        <w:t>11</w:t>
      </w:r>
      <w:r>
        <w:rPr>
          <w:lang w:val="gu_IN" w:bidi="gu_IN"/>
        </w:rPr>
        <w:t xml:space="preserve"> કેમ કે જે નંખાયેલો પાયો છે તે તો ઈસુ ખ્રિસ્ત છે તેમના સિવાય બીજો પાયો કોઈ નાખી શકતું નથી</w:t>
      </w:r>
    </w:p>
    <w:p>
      <w:pPr/>
      <w:r>
        <w:rPr>
          <w:lang w:val="gu_IN" w:bidi="gu_IN"/>
        </w:rPr>
      </w:r>
      <w:r>
        <w:rPr>
          <w:vertAlign w:val="superscript"/>
          <w:lang w:val="gu_IN" w:bidi="gu_IN"/>
        </w:rPr>
        <w:t>12</w:t>
      </w:r>
      <w:r>
        <w:rPr>
          <w:lang w:val="gu_IN" w:bidi="gu_IN"/>
        </w:rPr>
        <w:t xml:space="preserve"> પણ જો આ પાયા પર બાંધનાર કોઈ સોનું રૂપું અમૂલ્ય પથ્થર લાકડું કે પરાળનો ઉપયોગ કરે</w:t>
      </w:r>
    </w:p>
    <w:p>
      <w:pPr/>
      <w:r>
        <w:rPr>
          <w:lang w:val="gu_IN" w:bidi="gu_IN"/>
        </w:rPr>
      </w:r>
      <w:r>
        <w:rPr>
          <w:vertAlign w:val="superscript"/>
          <w:lang w:val="gu_IN" w:bidi="gu_IN"/>
        </w:rPr>
        <w:t>13</w:t>
      </w:r>
      <w:r>
        <w:rPr>
          <w:lang w:val="gu_IN" w:bidi="gu_IN"/>
        </w:rPr>
        <w:t xml:space="preserve"> તો દરેકનું કામ કેવું છે તે ખુલ્લું કરવામાં આવશે કેમ કે તે દિવસ તેને ઉઘાડું પાડશે અગ્નિથી તે પ્રગટ કરવામાં આવશે અને દરેકનું કામ કેવું છે તે અગ્નિ જ પારખશે</w:t>
      </w:r>
    </w:p>
    <w:p>
      <w:pPr/>
      <w:r>
        <w:rPr>
          <w:lang w:val="gu_IN" w:bidi="gu_IN"/>
        </w:rPr>
      </w:r>
      <w:r>
        <w:rPr>
          <w:vertAlign w:val="superscript"/>
          <w:lang w:val="gu_IN" w:bidi="gu_IN"/>
        </w:rPr>
        <w:t>14</w:t>
      </w:r>
      <w:r>
        <w:rPr>
          <w:lang w:val="gu_IN" w:bidi="gu_IN"/>
        </w:rPr>
        <w:t xml:space="preserve"> જે કોઈએ તે પાયા પર બાંધકામ કર્યું હશે તે જો ટકી રહેશે તો તે બદલો પામશે</w:t>
      </w:r>
    </w:p>
    <w:p>
      <w:pPr/>
      <w:r>
        <w:rPr>
          <w:lang w:val="gu_IN" w:bidi="gu_IN"/>
        </w:rPr>
      </w:r>
      <w:r>
        <w:rPr>
          <w:vertAlign w:val="superscript"/>
          <w:lang w:val="gu_IN" w:bidi="gu_IN"/>
        </w:rPr>
        <w:t>15</w:t>
      </w:r>
      <w:r>
        <w:rPr>
          <w:lang w:val="gu_IN" w:bidi="gu_IN"/>
        </w:rPr>
        <w:t xml:space="preserve"> જો કોઈનું કામ બળી જશે તો તેને નુકસાન થશે તોપણ તે જાતે જાણે કે અગ્નિમાંથી બચેલા જેવો થશે</w:t>
      </w:r>
    </w:p>
    <w:p>
      <w:pPr/>
      <w:r>
        <w:rPr>
          <w:lang w:val="gu_IN" w:bidi="gu_IN"/>
        </w:rPr>
      </w:r>
      <w:r>
        <w:rPr>
          <w:vertAlign w:val="superscript"/>
          <w:lang w:val="gu_IN" w:bidi="gu_IN"/>
        </w:rPr>
        <w:t>16</w:t>
      </w:r>
      <w:r>
        <w:rPr>
          <w:lang w:val="gu_IN" w:bidi="gu_IN"/>
        </w:rPr>
        <w:t xml:space="preserve"> તમે ઈશ્વરનું ભક્તિસ્થાન છો અને તમારામાં ઈશ્વરનો પવિત્ર આત્મા વાસ કરે છે એ શું તમે નથી જાણતા</w:t>
      </w:r>
    </w:p>
    <w:p>
      <w:pPr/>
      <w:r>
        <w:rPr>
          <w:lang w:val="gu_IN" w:bidi="gu_IN"/>
        </w:rPr>
      </w:r>
      <w:r>
        <w:rPr>
          <w:vertAlign w:val="superscript"/>
          <w:lang w:val="gu_IN" w:bidi="gu_IN"/>
        </w:rPr>
        <w:t>17</w:t>
      </w:r>
      <w:r>
        <w:rPr>
          <w:lang w:val="gu_IN" w:bidi="gu_IN"/>
        </w:rPr>
        <w:t xml:space="preserve"> જો કોઈ ઈશ્વરના ભક્તિસ્થાનનો નાશ કરે તો ઈશ્વર તેનો નાશ કરશે કેમ કે ઈશ્વરનું આ ભક્તિસ્થાન તે તો પવિત્ર છે અને તે ભક્તિસ્થાન તમે છો</w:t>
      </w:r>
    </w:p>
    <w:p>
      <w:pPr/>
      <w:r>
        <w:rPr>
          <w:lang w:val="gu_IN" w:bidi="gu_IN"/>
        </w:rPr>
      </w:r>
      <w:r>
        <w:rPr>
          <w:vertAlign w:val="superscript"/>
          <w:lang w:val="gu_IN" w:bidi="gu_IN"/>
        </w:rPr>
        <w:t>18</w:t>
      </w:r>
      <w:r>
        <w:rPr>
          <w:lang w:val="gu_IN" w:bidi="gu_IN"/>
        </w:rPr>
        <w:t xml:space="preserve"> કોઈ પોતે પોતાને છેતરે નહિ જો આ સમય દરમિયાન તમારામાંનો કોઈ પોતાને જ્ઞાની માનતો હોય તો જ્ઞાની થવા માટે તેણે મૂર્ખ થવું જરૂરી છે</w:t>
      </w:r>
    </w:p>
    <w:p>
      <w:pPr/>
      <w:r>
        <w:rPr>
          <w:lang w:val="gu_IN" w:bidi="gu_IN"/>
        </w:rPr>
      </w:r>
      <w:r>
        <w:rPr>
          <w:vertAlign w:val="superscript"/>
          <w:lang w:val="gu_IN" w:bidi="gu_IN"/>
        </w:rPr>
        <w:t>19</w:t>
      </w:r>
      <w:r>
        <w:rPr>
          <w:lang w:val="gu_IN" w:bidi="gu_IN"/>
        </w:rPr>
        <w:t xml:space="preserve"> કેમ કે આ જગતનું જ્ઞાન ઈશ્વરની આગળ મૂર્ખતારૂપ છે કેમ કે લખેલું છે કે પ્રભુ કહેવાતા જ્ઞાનીઓને તેઓની જ ચતુરાઈમાં પકડી પાડે છે</w:t>
      </w:r>
    </w:p>
    <w:p>
      <w:pPr/>
      <w:r>
        <w:rPr>
          <w:lang w:val="gu_IN" w:bidi="gu_IN"/>
        </w:rPr>
      </w:r>
      <w:r>
        <w:rPr>
          <w:vertAlign w:val="superscript"/>
          <w:lang w:val="gu_IN" w:bidi="gu_IN"/>
        </w:rPr>
        <w:t>20</w:t>
      </w:r>
      <w:r>
        <w:rPr>
          <w:lang w:val="gu_IN" w:bidi="gu_IN"/>
        </w:rPr>
        <w:t xml:space="preserve"> અને વળી પ્રભુ જાણે છે કે જ્ઞાનીઓના વિચાર વ્યર્થ છે</w:t>
      </w:r>
    </w:p>
    <w:p>
      <w:pPr/>
      <w:r>
        <w:rPr>
          <w:lang w:val="gu_IN" w:bidi="gu_IN"/>
        </w:rPr>
      </w:r>
      <w:r>
        <w:rPr>
          <w:vertAlign w:val="superscript"/>
          <w:lang w:val="gu_IN" w:bidi="gu_IN"/>
        </w:rPr>
        <w:t>21</w:t>
      </w:r>
      <w:r>
        <w:rPr>
          <w:lang w:val="gu_IN" w:bidi="gu_IN"/>
        </w:rPr>
        <w:t xml:space="preserve"> તો કોઈ પણ માણસે માણસો વિષે અભિમાન ન કરવું કેમ કે ઈશ્વરે તમને બધું આપેલું છે</w:t>
      </w:r>
    </w:p>
    <w:p>
      <w:pPr/>
      <w:r>
        <w:rPr>
          <w:lang w:val="gu_IN" w:bidi="gu_IN"/>
        </w:rPr>
      </w:r>
      <w:r>
        <w:rPr>
          <w:vertAlign w:val="superscript"/>
          <w:lang w:val="gu_IN" w:bidi="gu_IN"/>
        </w:rPr>
        <w:t>22</w:t>
      </w:r>
      <w:r>
        <w:rPr>
          <w:lang w:val="gu_IN" w:bidi="gu_IN"/>
        </w:rPr>
        <w:t xml:space="preserve"> પાઉલ આપોલસ કેફા જગત જીવન મરણ વર્તમાનની કે ભવિષ્યની બાબતો એ બધું તમારું જ છે</w:t>
      </w:r>
    </w:p>
    <w:p>
      <w:pPr/>
      <w:r>
        <w:rPr>
          <w:lang w:val="gu_IN" w:bidi="gu_IN"/>
        </w:rPr>
      </w:r>
      <w:r>
        <w:rPr>
          <w:vertAlign w:val="superscript"/>
          <w:lang w:val="gu_IN" w:bidi="gu_IN"/>
        </w:rPr>
        <w:t>23</w:t>
      </w:r>
      <w:r>
        <w:rPr>
          <w:lang w:val="gu_IN" w:bidi="gu_IN"/>
        </w:rPr>
        <w:t xml:space="preserve"> તમે ખ્રિસ્તના છો અને ખ્રિસ્ત ઈશ્વરના છે</w:t>
      </w:r>
    </w:p>
    <w:p>
      <w:pPr>
        <w:pStyle w:val="Heading2"/>
      </w:pPr>
      <w:r>
        <w:rPr>
          <w:lang w:val="gu_IN" w:bidi="gu_IN"/>
        </w:rPr>
        <w:t>1 Corinthians 4:1</w:t>
      </w:r>
      <w:r>
        <w:rPr>
          <w:lang w:val="gu_IN" w:bidi="gu_IN"/>
        </w:rPr>
      </w:r>
    </w:p>
    <w:p>
      <w:pPr/>
      <w:r>
        <w:rPr>
          <w:lang w:val="gu_IN" w:bidi="gu_IN"/>
        </w:rPr>
      </w:r>
      <w:r>
        <w:rPr>
          <w:vertAlign w:val="superscript"/>
          <w:lang w:val="gu_IN" w:bidi="gu_IN"/>
        </w:rPr>
        <w:t>1</w:t>
      </w:r>
      <w:r>
        <w:rPr>
          <w:lang w:val="gu_IN" w:bidi="gu_IN"/>
        </w:rPr>
        <w:t xml:space="preserve"> દરેક માણસે અમને ખ્રિસ્તના સેવકો તથા ઈશ્વરના મર્મોને પ્રગટ કરનારા કારભારીઓ માનવા</w:t>
      </w:r>
    </w:p>
    <w:p>
      <w:pPr/>
      <w:r>
        <w:rPr>
          <w:lang w:val="gu_IN" w:bidi="gu_IN"/>
        </w:rPr>
      </w:r>
      <w:r>
        <w:rPr>
          <w:vertAlign w:val="superscript"/>
          <w:lang w:val="gu_IN" w:bidi="gu_IN"/>
        </w:rPr>
        <w:t>2</w:t>
      </w:r>
      <w:r>
        <w:rPr>
          <w:lang w:val="gu_IN" w:bidi="gu_IN"/>
        </w:rPr>
        <w:t xml:space="preserve"> વળી દરેક કારભારીએ વિશ્વાસુ થવું એ ખૂબ જ જરૂરનું છે</w:t>
      </w:r>
    </w:p>
    <w:p>
      <w:pPr/>
      <w:r>
        <w:rPr>
          <w:lang w:val="gu_IN" w:bidi="gu_IN"/>
        </w:rPr>
      </w:r>
      <w:r>
        <w:rPr>
          <w:vertAlign w:val="superscript"/>
          <w:lang w:val="gu_IN" w:bidi="gu_IN"/>
        </w:rPr>
        <w:t>3</w:t>
      </w:r>
      <w:r>
        <w:rPr>
          <w:lang w:val="gu_IN" w:bidi="gu_IN"/>
        </w:rPr>
        <w:t xml:space="preserve"> પણ તમે કે બીજા માણસો મારો ન્યાય કરો એ વિષે મને કંઈ ચિંતા નથી વળી હું પોતે પણ પોતાનો ન્યાય કરતો નથી</w:t>
      </w:r>
    </w:p>
    <w:p>
      <w:pPr/>
      <w:r>
        <w:rPr>
          <w:lang w:val="gu_IN" w:bidi="gu_IN"/>
        </w:rPr>
      </w:r>
      <w:r>
        <w:rPr>
          <w:vertAlign w:val="superscript"/>
          <w:lang w:val="gu_IN" w:bidi="gu_IN"/>
        </w:rPr>
        <w:t>4</w:t>
      </w:r>
      <w:r>
        <w:rPr>
          <w:lang w:val="gu_IN" w:bidi="gu_IN"/>
        </w:rPr>
        <w:t xml:space="preserve"> કેમ કે મને પોતાનામાં કશો દોષ દેખાતો નથી પણ એથી હું ન્યાયી ઠરતો નથી પણ મારો ન્યાય કરનાર તો પ્રભુ છે</w:t>
      </w:r>
    </w:p>
    <w:p>
      <w:pPr/>
      <w:r>
        <w:rPr>
          <w:lang w:val="gu_IN" w:bidi="gu_IN"/>
        </w:rPr>
      </w:r>
      <w:r>
        <w:rPr>
          <w:vertAlign w:val="superscript"/>
          <w:lang w:val="gu_IN" w:bidi="gu_IN"/>
        </w:rPr>
        <w:t>5</w:t>
      </w:r>
      <w:r>
        <w:rPr>
          <w:lang w:val="gu_IN" w:bidi="gu_IN"/>
        </w:rPr>
        <w:t xml:space="preserve"> માટે તમે સમય અગાઉ એટલે પ્રભુ આવે ત્યાં સુધી કંઈ ન્યાય ન કરો તેઓ અંધકારની છૂપી બાબતોને જાહેર કરશે અને હૃદયોના ગુપ્ત ઈરાદા પ્રગટ કરશે તે સમયે દરેકની પ્રસંશા ઈશ્વર તરફથી થશે</w:t>
      </w:r>
    </w:p>
    <w:p>
      <w:pPr/>
      <w:r>
        <w:rPr>
          <w:lang w:val="gu_IN" w:bidi="gu_IN"/>
        </w:rPr>
      </w:r>
      <w:r>
        <w:rPr>
          <w:vertAlign w:val="superscript"/>
          <w:lang w:val="gu_IN" w:bidi="gu_IN"/>
        </w:rPr>
        <w:t>6</w:t>
      </w:r>
      <w:r>
        <w:rPr>
          <w:lang w:val="gu_IN" w:bidi="gu_IN"/>
        </w:rPr>
        <w:t xml:space="preserve"> ભાઈઓ મેં એ વાતો તમારે સારુ ઉદાહરણ તરીકે મને પોતાને તથા આપોલસને લાગુ પાડી છે જેથી તમે અમારાથી એવું શીખો કે જે લખવામાં આવ્યું છે તેની હદ ઓળંગવી નહિ અને એકના પક્ષમાં રહીને બીજાની વિરુદ્ધ કોઈ બડાઈ કરે નહિ</w:t>
      </w:r>
    </w:p>
    <w:p>
      <w:pPr/>
      <w:r>
        <w:rPr>
          <w:lang w:val="gu_IN" w:bidi="gu_IN"/>
        </w:rPr>
      </w:r>
      <w:r>
        <w:rPr>
          <w:vertAlign w:val="superscript"/>
          <w:lang w:val="gu_IN" w:bidi="gu_IN"/>
        </w:rPr>
        <w:t>7</w:t>
      </w:r>
      <w:r>
        <w:rPr>
          <w:lang w:val="gu_IN" w:bidi="gu_IN"/>
        </w:rPr>
        <w:t xml:space="preserve"> કેમ કે કોણ તમને જુદા પાડે છે અને તને પ્રાપ્ત થયું હોય નહિ એવું તારી પાસે શું છે પણ જો તને પ્રાપ્ત થયું હોય તો તને જેમ પ્રાપ્ત થયું ન હોય તેમ તું અભિમાન કેમ કરે છે</w:t>
      </w:r>
    </w:p>
    <w:p>
      <w:pPr/>
      <w:r>
        <w:rPr>
          <w:lang w:val="gu_IN" w:bidi="gu_IN"/>
        </w:rPr>
      </w:r>
      <w:r>
        <w:rPr>
          <w:vertAlign w:val="superscript"/>
          <w:lang w:val="gu_IN" w:bidi="gu_IN"/>
        </w:rPr>
        <w:t>8</w:t>
      </w:r>
      <w:r>
        <w:rPr>
          <w:lang w:val="gu_IN" w:bidi="gu_IN"/>
        </w:rPr>
        <w:t xml:space="preserve"> તમે ક્યારનાયે સંતુષ્ઠ થઈ ગયા છો અને દ્રવ્યવાન પણ થઇ ગયા છો અમારા વિના તમે રાજ કરવા લાગ્યા છો અમારી પણ ઇચ્છા એ છે કે તમે રાજ કરો કે જેથી અમે પણ તમારી સાથે રાજ કરીએ</w:t>
      </w:r>
    </w:p>
    <w:p>
      <w:pPr/>
      <w:r>
        <w:rPr>
          <w:lang w:val="gu_IN" w:bidi="gu_IN"/>
        </w:rPr>
      </w:r>
      <w:r>
        <w:rPr>
          <w:vertAlign w:val="superscript"/>
          <w:lang w:val="gu_IN" w:bidi="gu_IN"/>
        </w:rPr>
        <w:t>9</w:t>
      </w:r>
      <w:r>
        <w:rPr>
          <w:lang w:val="gu_IN" w:bidi="gu_IN"/>
        </w:rPr>
        <w:t xml:space="preserve"> માટે હું વિચારું છું કે ઈશ્વરે અમો પ્રેરિતોને જાણે કે છેલ્લા મરણદંડ પામનારા હોય એવા બતાવ્યા છે કેમ કે અમે જગતની દૂતોની તથા માણસોની આગળ તમાશા જેવા ખુલ્લા થયા છીએ</w:t>
      </w:r>
    </w:p>
    <w:p>
      <w:pPr/>
      <w:r>
        <w:rPr>
          <w:lang w:val="gu_IN" w:bidi="gu_IN"/>
        </w:rPr>
      </w:r>
      <w:r>
        <w:rPr>
          <w:vertAlign w:val="superscript"/>
          <w:lang w:val="gu_IN" w:bidi="gu_IN"/>
        </w:rPr>
        <w:t>10</w:t>
      </w:r>
      <w:r>
        <w:rPr>
          <w:lang w:val="gu_IN" w:bidi="gu_IN"/>
        </w:rPr>
        <w:t xml:space="preserve"> ખ્રિસ્તને માટે અમે મૂર્ખ પણ તમે ખ્રિસ્તમાં બુદ્ધિમાન અમે નિર્બળ પણ તમે બળવાન અને તમે માન પામનારા પણ અમે અપમાન પામનારા થયા છીએ</w:t>
      </w:r>
    </w:p>
    <w:p>
      <w:pPr/>
      <w:r>
        <w:rPr>
          <w:lang w:val="gu_IN" w:bidi="gu_IN"/>
        </w:rPr>
      </w:r>
      <w:r>
        <w:rPr>
          <w:vertAlign w:val="superscript"/>
          <w:lang w:val="gu_IN" w:bidi="gu_IN"/>
        </w:rPr>
        <w:t>11</w:t>
      </w:r>
      <w:r>
        <w:rPr>
          <w:lang w:val="gu_IN" w:bidi="gu_IN"/>
        </w:rPr>
        <w:t xml:space="preserve"> અત્યાર સુધી અમે ભૂખ્યા તરસ્યા તથા વસ્ત્રો વિનાના છીએ સતાવણી સહન કરીએ છીએ અને ઘરબાર વિનાના છીએ</w:t>
      </w:r>
    </w:p>
    <w:p>
      <w:pPr/>
      <w:r>
        <w:rPr>
          <w:lang w:val="gu_IN" w:bidi="gu_IN"/>
        </w:rPr>
      </w:r>
      <w:r>
        <w:rPr>
          <w:vertAlign w:val="superscript"/>
          <w:lang w:val="gu_IN" w:bidi="gu_IN"/>
        </w:rPr>
        <w:t>12</w:t>
      </w:r>
      <w:r>
        <w:rPr>
          <w:lang w:val="gu_IN" w:bidi="gu_IN"/>
        </w:rPr>
        <w:t xml:space="preserve"> અમે હાથે કામ અને મહેનત કરીએ છીએ નિંદા પામવા છતાં અમે આશીર્વાદ આપીએ છીએ સતાવણી સહન કરીએ છીએ</w:t>
      </w:r>
    </w:p>
    <w:p>
      <w:pPr/>
      <w:r>
        <w:rPr>
          <w:lang w:val="gu_IN" w:bidi="gu_IN"/>
        </w:rPr>
      </w:r>
      <w:r>
        <w:rPr>
          <w:vertAlign w:val="superscript"/>
          <w:lang w:val="gu_IN" w:bidi="gu_IN"/>
        </w:rPr>
        <w:t>13</w:t>
      </w:r>
      <w:r>
        <w:rPr>
          <w:lang w:val="gu_IN" w:bidi="gu_IN"/>
        </w:rPr>
        <w:t xml:space="preserve"> તિરસ્કૃત હોવા છતાંય વિનંતી કરીએ છીએ અમે હજી સુધી જગતથી ધિક્કાર પામેલા તથા કચરા જેવા છીએ</w:t>
      </w:r>
    </w:p>
    <w:p>
      <w:pPr/>
      <w:r>
        <w:rPr>
          <w:lang w:val="gu_IN" w:bidi="gu_IN"/>
        </w:rPr>
      </w:r>
      <w:r>
        <w:rPr>
          <w:vertAlign w:val="superscript"/>
          <w:lang w:val="gu_IN" w:bidi="gu_IN"/>
        </w:rPr>
        <w:t>14</w:t>
      </w:r>
      <w:r>
        <w:rPr>
          <w:lang w:val="gu_IN" w:bidi="gu_IN"/>
        </w:rPr>
        <w:t xml:space="preserve"> હું તમને શરમાવવા માટે આ વાતો લખતો નથી પણ તમને મારાં પ્રિય બાળકોને સમજીને શિક્ષણ આપું છું</w:t>
      </w:r>
    </w:p>
    <w:p>
      <w:pPr/>
      <w:r>
        <w:rPr>
          <w:lang w:val="gu_IN" w:bidi="gu_IN"/>
        </w:rPr>
      </w:r>
      <w:r>
        <w:rPr>
          <w:vertAlign w:val="superscript"/>
          <w:lang w:val="gu_IN" w:bidi="gu_IN"/>
        </w:rPr>
        <w:t>15</w:t>
      </w:r>
      <w:r>
        <w:rPr>
          <w:lang w:val="gu_IN" w:bidi="gu_IN"/>
        </w:rPr>
        <w:t xml:space="preserve"> જો કે તમને ખ્રિસ્તમાં દસ હજાર શિક્ષકો હોય તોપણ તમને ઘણા પિતા નથી કેમ કે ખ્રિસ્ત ઈસુમાં સુવાર્તાદ્વારા હું તમારો પિતા થયો છું</w:t>
      </w:r>
    </w:p>
    <w:p>
      <w:pPr/>
      <w:r>
        <w:rPr>
          <w:lang w:val="gu_IN" w:bidi="gu_IN"/>
        </w:rPr>
      </w:r>
      <w:r>
        <w:rPr>
          <w:vertAlign w:val="superscript"/>
          <w:lang w:val="gu_IN" w:bidi="gu_IN"/>
        </w:rPr>
        <w:t>16</w:t>
      </w:r>
      <w:r>
        <w:rPr>
          <w:lang w:val="gu_IN" w:bidi="gu_IN"/>
        </w:rPr>
        <w:t xml:space="preserve"> તેથી હું તમને વિનંતી કરું છું કે તમે મારા અનુયાયીઓ થાઓ</w:t>
      </w:r>
    </w:p>
    <w:p>
      <w:pPr/>
      <w:r>
        <w:rPr>
          <w:lang w:val="gu_IN" w:bidi="gu_IN"/>
        </w:rPr>
      </w:r>
      <w:r>
        <w:rPr>
          <w:vertAlign w:val="superscript"/>
          <w:lang w:val="gu_IN" w:bidi="gu_IN"/>
        </w:rPr>
        <w:t>17</w:t>
      </w:r>
      <w:r>
        <w:rPr>
          <w:lang w:val="gu_IN" w:bidi="gu_IN"/>
        </w:rPr>
        <w:t xml:space="preserve"> મેં તિમોથીને તમારી પાસે મોકલ્યો છે તે ખ્રિસ્તમાં મારો પ્રિય તથા વિશ્વાસુ પુત્ર છે જેમ હું દરેક જગ્યાએ સર્વ વિશ્વાસી સમુદાયોમાં શીખવું છું તેમ તે ખ્રિસ્તમાં મારા માર્ગો વિષે તમને સ્મરણ કરાવશે</w:t>
      </w:r>
    </w:p>
    <w:p>
      <w:pPr/>
      <w:r>
        <w:rPr>
          <w:lang w:val="gu_IN" w:bidi="gu_IN"/>
        </w:rPr>
      </w:r>
      <w:r>
        <w:rPr>
          <w:vertAlign w:val="superscript"/>
          <w:lang w:val="gu_IN" w:bidi="gu_IN"/>
        </w:rPr>
        <w:t>18</w:t>
      </w:r>
      <w:r>
        <w:rPr>
          <w:lang w:val="gu_IN" w:bidi="gu_IN"/>
        </w:rPr>
        <w:t xml:space="preserve"> જાણે હું તમારી પાસે પાછો આવવાનો ન હોઉં એવું સમજીને તમારામાના કેટલાક અભિમાની થઈ ગયા છે</w:t>
      </w:r>
    </w:p>
    <w:p>
      <w:pPr/>
      <w:r>
        <w:rPr>
          <w:lang w:val="gu_IN" w:bidi="gu_IN"/>
        </w:rPr>
      </w:r>
      <w:r>
        <w:rPr>
          <w:vertAlign w:val="superscript"/>
          <w:lang w:val="gu_IN" w:bidi="gu_IN"/>
        </w:rPr>
        <w:t>19</w:t>
      </w:r>
      <w:r>
        <w:rPr>
          <w:lang w:val="gu_IN" w:bidi="gu_IN"/>
        </w:rPr>
        <w:t xml:space="preserve"> પણ પ્રભુની ઇચ્છા હશે તો હું તમારી પાસે વહેલો આવીશ અને અભિમાનીઓનું બોલવું નહિ પણ તેઓનું સામર્થ્ય જોઈ લઈશ</w:t>
      </w:r>
    </w:p>
    <w:p>
      <w:pPr/>
      <w:r>
        <w:rPr>
          <w:lang w:val="gu_IN" w:bidi="gu_IN"/>
        </w:rPr>
      </w:r>
      <w:r>
        <w:rPr>
          <w:vertAlign w:val="superscript"/>
          <w:lang w:val="gu_IN" w:bidi="gu_IN"/>
        </w:rPr>
        <w:t>20</w:t>
      </w:r>
      <w:r>
        <w:rPr>
          <w:lang w:val="gu_IN" w:bidi="gu_IN"/>
        </w:rPr>
        <w:t xml:space="preserve"> કેમ કે ઈશ્વરનું રાજ્ય બોલવામાં નહિ પણ સામર્થ્યમાં છે</w:t>
      </w:r>
    </w:p>
    <w:p>
      <w:pPr/>
      <w:r>
        <w:rPr>
          <w:lang w:val="gu_IN" w:bidi="gu_IN"/>
        </w:rPr>
      </w:r>
      <w:r>
        <w:rPr>
          <w:vertAlign w:val="superscript"/>
          <w:lang w:val="gu_IN" w:bidi="gu_IN"/>
        </w:rPr>
        <w:t>21</w:t>
      </w:r>
      <w:r>
        <w:rPr>
          <w:lang w:val="gu_IN" w:bidi="gu_IN"/>
        </w:rPr>
        <w:t xml:space="preserve"> તમારી શી ઇચ્છા છે હું તમારી પાસે સોટી લઈને આવું કે પ્રેમથી તથા નમ્રતાથી આવું</w:t>
      </w:r>
    </w:p>
    <w:p>
      <w:pPr>
        <w:pStyle w:val="Heading2"/>
      </w:pPr>
      <w:r>
        <w:rPr>
          <w:lang w:val="gu_IN" w:bidi="gu_IN"/>
        </w:rPr>
        <w:t>1 Corinthians 5:1</w:t>
      </w:r>
      <w:r>
        <w:rPr>
          <w:lang w:val="gu_IN" w:bidi="gu_IN"/>
        </w:rPr>
      </w:r>
    </w:p>
    <w:p>
      <w:pPr/>
      <w:r>
        <w:rPr>
          <w:lang w:val="gu_IN" w:bidi="gu_IN"/>
        </w:rPr>
      </w:r>
      <w:r>
        <w:rPr>
          <w:vertAlign w:val="superscript"/>
          <w:lang w:val="gu_IN" w:bidi="gu_IN"/>
        </w:rPr>
        <w:t>1</w:t>
      </w:r>
      <w:r>
        <w:rPr>
          <w:lang w:val="gu_IN" w:bidi="gu_IN"/>
        </w:rPr>
        <w:t xml:space="preserve"> મારા સંભળવામાં આવ્યું એવું છે કે તમારામાં વ્યભિચાર વ્યાપેલો છે અને તે પણ એવો કે જે બિનયહૂદી પણ ચાલતો નથી એટલે કે કોઈએ પોતાના સાવકી માને રાખી છે</w:t>
      </w:r>
    </w:p>
    <w:p>
      <w:pPr/>
      <w:r>
        <w:rPr>
          <w:lang w:val="gu_IN" w:bidi="gu_IN"/>
        </w:rPr>
      </w:r>
      <w:r>
        <w:rPr>
          <w:vertAlign w:val="superscript"/>
          <w:lang w:val="gu_IN" w:bidi="gu_IN"/>
        </w:rPr>
        <w:t>2</w:t>
      </w:r>
      <w:r>
        <w:rPr>
          <w:lang w:val="gu_IN" w:bidi="gu_IN"/>
        </w:rPr>
        <w:t xml:space="preserve"> એમ છતાં એ બાબતો વિષે શરમિંદા થવાને બદલે તમે છાતીકાઢીને ચાલો છો જેણે આ કામ કર્યું છે તેને તમારે તમારામાંથી દૂર કરવો જોઈતો હતો</w:t>
      </w:r>
    </w:p>
    <w:p>
      <w:pPr/>
      <w:r>
        <w:rPr>
          <w:lang w:val="gu_IN" w:bidi="gu_IN"/>
        </w:rPr>
      </w:r>
      <w:r>
        <w:rPr>
          <w:vertAlign w:val="superscript"/>
          <w:lang w:val="gu_IN" w:bidi="gu_IN"/>
        </w:rPr>
        <w:t>3</w:t>
      </w:r>
      <w:r>
        <w:rPr>
          <w:lang w:val="gu_IN" w:bidi="gu_IN"/>
        </w:rPr>
        <w:t xml:space="preserve"> કેમ કે શરીરે હું ગેરહાજર છતાં આત્મામાં પ્રત્યક્ષ હોવાથી જાણે હું પોતે હાજર હોઉં એમ એ કામ કરનારાનો ન્યાય કરી ચૂક્યો છું</w:t>
      </w:r>
    </w:p>
    <w:p>
      <w:pPr/>
      <w:r>
        <w:rPr>
          <w:lang w:val="gu_IN" w:bidi="gu_IN"/>
        </w:rPr>
      </w:r>
      <w:r>
        <w:rPr>
          <w:vertAlign w:val="superscript"/>
          <w:lang w:val="gu_IN" w:bidi="gu_IN"/>
        </w:rPr>
        <w:t>4</w:t>
      </w:r>
      <w:r>
        <w:rPr>
          <w:lang w:val="gu_IN" w:bidi="gu_IN"/>
        </w:rPr>
        <w:t xml:space="preserve"> કે આપણા પ્રભુ ઈસુ ખ્રિસ્તના સામર્થ્ય સહિત તમે મારા આત્મા સાથે એકઠા મળીને આપણા પ્રભુ ઈસુ ખ્રિસ્તના નામે</w:t>
      </w:r>
    </w:p>
    <w:p>
      <w:pPr/>
      <w:r>
        <w:rPr>
          <w:lang w:val="gu_IN" w:bidi="gu_IN"/>
        </w:rPr>
      </w:r>
      <w:r>
        <w:rPr>
          <w:vertAlign w:val="superscript"/>
          <w:lang w:val="gu_IN" w:bidi="gu_IN"/>
        </w:rPr>
        <w:t>5</w:t>
      </w:r>
      <w:r>
        <w:rPr>
          <w:lang w:val="gu_IN" w:bidi="gu_IN"/>
        </w:rPr>
        <w:t xml:space="preserve"> તમારે એ માણસને શરીરના નુકસાનને સારુ શેતાનને સોંપવો કે જેથી પ્રભુ ઈસુના પુનરાગમન સમયે તેનો આત્મા ઉધ્ધાર પામે</w:t>
      </w:r>
    </w:p>
    <w:p>
      <w:pPr/>
      <w:r>
        <w:rPr>
          <w:lang w:val="gu_IN" w:bidi="gu_IN"/>
        </w:rPr>
      </w:r>
      <w:r>
        <w:rPr>
          <w:vertAlign w:val="superscript"/>
          <w:lang w:val="gu_IN" w:bidi="gu_IN"/>
        </w:rPr>
        <w:t>6</w:t>
      </w:r>
      <w:r>
        <w:rPr>
          <w:lang w:val="gu_IN" w:bidi="gu_IN"/>
        </w:rPr>
        <w:t xml:space="preserve"> તમે ઘમંડ રાખો છો તે યોગ્ય નથી શું તમે એ જાણતા નથી કે થોડું ખમીર આખા લોટને ફુલાવે છે</w:t>
      </w:r>
    </w:p>
    <w:p>
      <w:pPr/>
      <w:r>
        <w:rPr>
          <w:lang w:val="gu_IN" w:bidi="gu_IN"/>
        </w:rPr>
      </w:r>
      <w:r>
        <w:rPr>
          <w:vertAlign w:val="superscript"/>
          <w:lang w:val="gu_IN" w:bidi="gu_IN"/>
        </w:rPr>
        <w:t>7</w:t>
      </w:r>
      <w:r>
        <w:rPr>
          <w:lang w:val="gu_IN" w:bidi="gu_IN"/>
        </w:rPr>
        <w:t xml:space="preserve"> તમે જૂના ખમીરને કાઢી નાખો એ માટે કે જેમ તમે બેખમીર છો તેમ તમે નવા થઈ જાઓ કેમ કે આપણા પાસ્ખાયજ્ઞ એટલે ખ્રિસ્ત ઈસુએ આપણે માટે તેમનું બલિદાન આપ્યું છે</w:t>
      </w:r>
    </w:p>
    <w:p>
      <w:pPr/>
      <w:r>
        <w:rPr>
          <w:lang w:val="gu_IN" w:bidi="gu_IN"/>
        </w:rPr>
      </w:r>
      <w:r>
        <w:rPr>
          <w:vertAlign w:val="superscript"/>
          <w:lang w:val="gu_IN" w:bidi="gu_IN"/>
        </w:rPr>
        <w:t>8</w:t>
      </w:r>
      <w:r>
        <w:rPr>
          <w:lang w:val="gu_IN" w:bidi="gu_IN"/>
        </w:rPr>
        <w:t xml:space="preserve"> એ માટે જૂના ખમીરથી નહિ એટલે પાપ તથા દુષ્ટતાનાં ખમીરથી નહિ પણ નિખાલસપણા તથા સત્યતાની બેખમીર રોટલીથી આપણે પાસ્ખા પર્વ ઉજવીએ</w:t>
      </w:r>
    </w:p>
    <w:p>
      <w:pPr/>
      <w:r>
        <w:rPr>
          <w:lang w:val="gu_IN" w:bidi="gu_IN"/>
        </w:rPr>
      </w:r>
      <w:r>
        <w:rPr>
          <w:vertAlign w:val="superscript"/>
          <w:lang w:val="gu_IN" w:bidi="gu_IN"/>
        </w:rPr>
        <w:t>9</w:t>
      </w:r>
      <w:r>
        <w:rPr>
          <w:lang w:val="gu_IN" w:bidi="gu_IN"/>
        </w:rPr>
        <w:t xml:space="preserve"> મેં તમને મારા પત્રમાં લખ્યું છે કે તમે વ્યભિચારીઓની સોબત ન કરો</w:t>
      </w:r>
    </w:p>
    <w:p>
      <w:pPr/>
      <w:r>
        <w:rPr>
          <w:lang w:val="gu_IN" w:bidi="gu_IN"/>
        </w:rPr>
      </w:r>
      <w:r>
        <w:rPr>
          <w:vertAlign w:val="superscript"/>
          <w:lang w:val="gu_IN" w:bidi="gu_IN"/>
        </w:rPr>
        <w:t>10</w:t>
      </w:r>
      <w:r>
        <w:rPr>
          <w:lang w:val="gu_IN" w:bidi="gu_IN"/>
        </w:rPr>
        <w:t xml:space="preserve"> પણ આ જગતના વ્યભિચારીઓ તથા લોભીઓ જુલમી કે મૂર્તિપૂજકોની સંગત ન કરો એમ નહિ કેમ કે જો એમ હોય તો તમારે જગતમાંથી નીકળી જવું પડે</w:t>
      </w:r>
    </w:p>
    <w:p>
      <w:pPr/>
      <w:r>
        <w:rPr>
          <w:lang w:val="gu_IN" w:bidi="gu_IN"/>
        </w:rPr>
      </w:r>
      <w:r>
        <w:rPr>
          <w:vertAlign w:val="superscript"/>
          <w:lang w:val="gu_IN" w:bidi="gu_IN"/>
        </w:rPr>
        <w:t>11</w:t>
      </w:r>
      <w:r>
        <w:rPr>
          <w:lang w:val="gu_IN" w:bidi="gu_IN"/>
        </w:rPr>
        <w:t xml:space="preserve"> પણ હમણાં મેં તમને લખ્યું છે કે જે આપણો ભાઈ કહેવાય છે એવો જો કોઈ વ્યભિચારી લોભી મૂર્તિપૂજક નિંદા કરનારો સ્વછંદી કે જુલમ કરનારો હોય તો એવા માણસોની સંગત કરવી નહિ અને તેની સાથે બેસીને ખાવું પણ નહિ</w:t>
      </w:r>
    </w:p>
    <w:p>
      <w:pPr/>
      <w:r>
        <w:rPr>
          <w:lang w:val="gu_IN" w:bidi="gu_IN"/>
        </w:rPr>
      </w:r>
      <w:r>
        <w:rPr>
          <w:vertAlign w:val="superscript"/>
          <w:lang w:val="gu_IN" w:bidi="gu_IN"/>
        </w:rPr>
        <w:t>12</w:t>
      </w:r>
      <w:r>
        <w:rPr>
          <w:lang w:val="gu_IN" w:bidi="gu_IN"/>
        </w:rPr>
        <w:t xml:space="preserve"> કેમ કે બહારનાઓનો ન્યાય મારે શું કામ કરવો છે જેઓ વિશ્વાસી સમુદાયમાનાં છે તેઓનો ન્યાય તમે કરો છો કે નહિ</w:t>
      </w:r>
    </w:p>
    <w:p>
      <w:pPr/>
      <w:r>
        <w:rPr>
          <w:lang w:val="gu_IN" w:bidi="gu_IN"/>
        </w:rPr>
      </w:r>
      <w:r>
        <w:rPr>
          <w:vertAlign w:val="superscript"/>
          <w:lang w:val="gu_IN" w:bidi="gu_IN"/>
        </w:rPr>
        <w:t>13</w:t>
      </w:r>
      <w:r>
        <w:rPr>
          <w:lang w:val="gu_IN" w:bidi="gu_IN"/>
        </w:rPr>
        <w:t xml:space="preserve"> પણ જેઓ બહાર છે તેઓનો ન્યાય ઈશ્વર કરે છે તો તમે તમારામાંથી તે મનુષ્યને દૂર કરો</w:t>
      </w:r>
    </w:p>
    <w:p>
      <w:pPr>
        <w:pStyle w:val="Heading2"/>
      </w:pPr>
      <w:r>
        <w:rPr>
          <w:lang w:val="gu_IN" w:bidi="gu_IN"/>
        </w:rPr>
        <w:t>1 Corinthians 6:1</w:t>
      </w:r>
      <w:r>
        <w:rPr>
          <w:lang w:val="gu_IN" w:bidi="gu_IN"/>
        </w:rPr>
      </w:r>
    </w:p>
    <w:p>
      <w:pPr/>
      <w:r>
        <w:rPr>
          <w:lang w:val="gu_IN" w:bidi="gu_IN"/>
        </w:rPr>
      </w:r>
      <w:r>
        <w:rPr>
          <w:vertAlign w:val="superscript"/>
          <w:lang w:val="gu_IN" w:bidi="gu_IN"/>
        </w:rPr>
        <w:t>1</w:t>
      </w:r>
      <w:r>
        <w:rPr>
          <w:lang w:val="gu_IN" w:bidi="gu_IN"/>
        </w:rPr>
        <w:t xml:space="preserve"> તમારામાંના કોઈને બીજાની સામે તકરાર થઈ હોય તો સંતોની આગળ ન જતા અવિશ્વાસીઓની આગળ મદદ માગવા જાય એ કેવું કહેવાય</w:t>
      </w:r>
    </w:p>
    <w:p>
      <w:pPr/>
      <w:r>
        <w:rPr>
          <w:lang w:val="gu_IN" w:bidi="gu_IN"/>
        </w:rPr>
      </w:r>
      <w:r>
        <w:rPr>
          <w:vertAlign w:val="superscript"/>
          <w:lang w:val="gu_IN" w:bidi="gu_IN"/>
        </w:rPr>
        <w:t>2</w:t>
      </w:r>
      <w:r>
        <w:rPr>
          <w:lang w:val="gu_IN" w:bidi="gu_IN"/>
        </w:rPr>
        <w:t xml:space="preserve"> સંતો જગતનો ન્યાય કરશે એ શું તમે જાણતા નથી અને જો તમારાથી જગતનો ન્યાય કરવામા આવે તો શું તમે તદ્દન નજીવી તકરારોનો ચુકાદો કરવાને યોગ્ય નથી</w:t>
      </w:r>
    </w:p>
    <w:p>
      <w:pPr/>
      <w:r>
        <w:rPr>
          <w:lang w:val="gu_IN" w:bidi="gu_IN"/>
        </w:rPr>
      </w:r>
      <w:r>
        <w:rPr>
          <w:vertAlign w:val="superscript"/>
          <w:lang w:val="gu_IN" w:bidi="gu_IN"/>
        </w:rPr>
        <w:t>3</w:t>
      </w:r>
      <w:r>
        <w:rPr>
          <w:lang w:val="gu_IN" w:bidi="gu_IN"/>
        </w:rPr>
        <w:t xml:space="preserve"> આપણે દૂતોનો ન્યાય કરીશું એ શું તમે જાણતા નથી તો આ જિંદગીને લગતી બાબતોનો ન્યાય આપણે ના કરી શકીએ</w:t>
      </w:r>
    </w:p>
    <w:p>
      <w:pPr/>
      <w:r>
        <w:rPr>
          <w:lang w:val="gu_IN" w:bidi="gu_IN"/>
        </w:rPr>
      </w:r>
      <w:r>
        <w:rPr>
          <w:vertAlign w:val="superscript"/>
          <w:lang w:val="gu_IN" w:bidi="gu_IN"/>
        </w:rPr>
        <w:t>4</w:t>
      </w:r>
      <w:r>
        <w:rPr>
          <w:lang w:val="gu_IN" w:bidi="gu_IN"/>
        </w:rPr>
        <w:t xml:space="preserve"> એ માટે જો તમારે આ જિંદગીની બાબતોનો ન્યાય કરવાનો હોય તો વિશ્વાસી સમુદાયમાં જેઓને તમે ગણકારતા નથી તેઓને તમે ન્યાય કરવાને બેસાડો છો</w:t>
      </w:r>
    </w:p>
    <w:p>
      <w:pPr/>
      <w:r>
        <w:rPr>
          <w:lang w:val="gu_IN" w:bidi="gu_IN"/>
        </w:rPr>
      </w:r>
      <w:r>
        <w:rPr>
          <w:vertAlign w:val="superscript"/>
          <w:lang w:val="gu_IN" w:bidi="gu_IN"/>
        </w:rPr>
        <w:t>5</w:t>
      </w:r>
      <w:r>
        <w:rPr>
          <w:lang w:val="gu_IN" w:bidi="gu_IN"/>
        </w:rPr>
        <w:t xml:space="preserve"> હું તમને શરમાવવાને માટે કહું છું કે શું ભાઈ ભાઈની વચ્ચે ન્યાય કરી શકે એવો એક પણ જ્ઞાની માણસ તમારામાં નથી</w:t>
      </w:r>
    </w:p>
    <w:p>
      <w:pPr/>
      <w:r>
        <w:rPr>
          <w:lang w:val="gu_IN" w:bidi="gu_IN"/>
        </w:rPr>
      </w:r>
      <w:r>
        <w:rPr>
          <w:vertAlign w:val="superscript"/>
          <w:lang w:val="gu_IN" w:bidi="gu_IN"/>
        </w:rPr>
        <w:t>6</w:t>
      </w:r>
      <w:r>
        <w:rPr>
          <w:lang w:val="gu_IN" w:bidi="gu_IN"/>
        </w:rPr>
        <w:t xml:space="preserve"> પણ અહી તો ભાઈ પોતાના ભાઈ સામે ફરિયાદ કરે છે અને તે વળી અવિશ્વાસીઓ સમક્ષ</w:t>
      </w:r>
    </w:p>
    <w:p>
      <w:pPr/>
      <w:r>
        <w:rPr>
          <w:lang w:val="gu_IN" w:bidi="gu_IN"/>
        </w:rPr>
      </w:r>
      <w:r>
        <w:rPr>
          <w:vertAlign w:val="superscript"/>
          <w:lang w:val="gu_IN" w:bidi="gu_IN"/>
        </w:rPr>
        <w:t>7</w:t>
      </w:r>
      <w:r>
        <w:rPr>
          <w:lang w:val="gu_IN" w:bidi="gu_IN"/>
        </w:rPr>
        <w:t xml:space="preserve"> માટે હમણાં તમારામાં સાચેજ ગેરસમજ ઊભી થઈ છે કે તમે એકબીજા સામે ફરિયાદ કરો છો એમ કરવાને બદલે તમે અન્યાય કેમ સહન કરતા નથી</w:t>
      </w:r>
    </w:p>
    <w:p>
      <w:pPr/>
      <w:r>
        <w:rPr>
          <w:lang w:val="gu_IN" w:bidi="gu_IN"/>
        </w:rPr>
      </w:r>
      <w:r>
        <w:rPr>
          <w:vertAlign w:val="superscript"/>
          <w:lang w:val="gu_IN" w:bidi="gu_IN"/>
        </w:rPr>
        <w:t>8</w:t>
      </w:r>
      <w:r>
        <w:rPr>
          <w:lang w:val="gu_IN" w:bidi="gu_IN"/>
        </w:rPr>
        <w:t xml:space="preserve"> ઉલટાનું તમે અન્યાય કરો છો તથા બીજાનું પડાવી લો છો અને તે પણ તમારા ભાઈઓનું</w:t>
      </w:r>
    </w:p>
    <w:p>
      <w:pPr/>
      <w:r>
        <w:rPr>
          <w:lang w:val="gu_IN" w:bidi="gu_IN"/>
        </w:rPr>
      </w:r>
      <w:r>
        <w:rPr>
          <w:vertAlign w:val="superscript"/>
          <w:lang w:val="gu_IN" w:bidi="gu_IN"/>
        </w:rPr>
        <w:t>9</w:t>
      </w:r>
      <w:r>
        <w:rPr>
          <w:lang w:val="gu_IN" w:bidi="gu_IN"/>
        </w:rPr>
        <w:t xml:space="preserve"> શું તમે જાણતા નથી કે પાપીઓ ઈશ્વરના રાજ્યનો વારસો પામશે નહિ તમે ભૂલ ન કરો વળી વ્યભિચારીઓ મૂર્તિપૂજકો લંપટો વિષયીઓ તથા સજાતીય પુરુષ સબંધ રાખનારાઓ</w:t>
      </w:r>
    </w:p>
    <w:p>
      <w:pPr/>
      <w:r>
        <w:rPr>
          <w:lang w:val="gu_IN" w:bidi="gu_IN"/>
        </w:rPr>
      </w:r>
      <w:r>
        <w:rPr>
          <w:vertAlign w:val="superscript"/>
          <w:lang w:val="gu_IN" w:bidi="gu_IN"/>
        </w:rPr>
        <w:t>10</w:t>
      </w:r>
      <w:r>
        <w:rPr>
          <w:lang w:val="gu_IN" w:bidi="gu_IN"/>
        </w:rPr>
        <w:t xml:space="preserve"> ચોરીઓ કરનાર લોભીઓ સ્વછંદી નિંદા કરનારાઓ તથા જુલમથી પૈસા પડાવનારા તેઓને ઈશ્વરના રાજ્યનો વારસો મળશે નહિ</w:t>
      </w:r>
    </w:p>
    <w:p>
      <w:pPr/>
      <w:r>
        <w:rPr>
          <w:lang w:val="gu_IN" w:bidi="gu_IN"/>
        </w:rPr>
      </w:r>
      <w:r>
        <w:rPr>
          <w:vertAlign w:val="superscript"/>
          <w:lang w:val="gu_IN" w:bidi="gu_IN"/>
        </w:rPr>
        <w:t>11</w:t>
      </w:r>
      <w:r>
        <w:rPr>
          <w:lang w:val="gu_IN" w:bidi="gu_IN"/>
        </w:rPr>
        <w:t xml:space="preserve"> તમારામાંના કેટલાક એવા હતા પણ તમે પ્રભુ ઈસુને નામે તથા આપણા ઈશ્વરના આત્માથી શુદ્ધ થયા અને પવિત્રતા અને ન્યાય પામ્યા છો</w:t>
      </w:r>
    </w:p>
    <w:p>
      <w:pPr/>
      <w:r>
        <w:rPr>
          <w:lang w:val="gu_IN" w:bidi="gu_IN"/>
        </w:rPr>
      </w:r>
      <w:r>
        <w:rPr>
          <w:vertAlign w:val="superscript"/>
          <w:lang w:val="gu_IN" w:bidi="gu_IN"/>
        </w:rPr>
        <w:t>12</w:t>
      </w:r>
      <w:r>
        <w:rPr>
          <w:lang w:val="gu_IN" w:bidi="gu_IN"/>
        </w:rPr>
        <w:t xml:space="preserve"> સધળી વસ્તુઓની મને છૂટ છે પણ એ બધી લાભકારક નથી પણ હું કોઈને અધીન થવાનો નથી</w:t>
      </w:r>
    </w:p>
    <w:p>
      <w:pPr/>
      <w:r>
        <w:rPr>
          <w:lang w:val="gu_IN" w:bidi="gu_IN"/>
        </w:rPr>
      </w:r>
      <w:r>
        <w:rPr>
          <w:vertAlign w:val="superscript"/>
          <w:lang w:val="gu_IN" w:bidi="gu_IN"/>
        </w:rPr>
        <w:t>13</w:t>
      </w:r>
      <w:r>
        <w:rPr>
          <w:lang w:val="gu_IN" w:bidi="gu_IN"/>
        </w:rPr>
        <w:t xml:space="preserve"> ખોરાક પેટને માટે છે અને પેટ ખોરાકને માટે છે પણ ઈશ્વર બન્નેનો નાશ કરશે હવે શરીર વ્યભિચારને માટે નહિ પણ પ્રભુનો મહિમા કરવા માટે આપવામાં આવ્યું છે અને પ્રભુ શરીરને માટે</w:t>
      </w:r>
    </w:p>
    <w:p>
      <w:pPr/>
      <w:r>
        <w:rPr>
          <w:lang w:val="gu_IN" w:bidi="gu_IN"/>
        </w:rPr>
      </w:r>
      <w:r>
        <w:rPr>
          <w:vertAlign w:val="superscript"/>
          <w:lang w:val="gu_IN" w:bidi="gu_IN"/>
        </w:rPr>
        <w:t>14</w:t>
      </w:r>
      <w:r>
        <w:rPr>
          <w:lang w:val="gu_IN" w:bidi="gu_IN"/>
        </w:rPr>
        <w:t xml:space="preserve"> ઈશ્વરે ઈસુને સજીવન કર્યા છે અને પોતાના પરાક્રમથી તે આપણને પણ મૃત્યુમાંથી સજીવન કરશે</w:t>
      </w:r>
    </w:p>
    <w:p>
      <w:pPr/>
      <w:r>
        <w:rPr>
          <w:lang w:val="gu_IN" w:bidi="gu_IN"/>
        </w:rPr>
      </w:r>
      <w:r>
        <w:rPr>
          <w:vertAlign w:val="superscript"/>
          <w:lang w:val="gu_IN" w:bidi="gu_IN"/>
        </w:rPr>
        <w:t>15</w:t>
      </w:r>
      <w:r>
        <w:rPr>
          <w:lang w:val="gu_IN" w:bidi="gu_IN"/>
        </w:rPr>
        <w:t xml:space="preserve"> આપણાં શરીરો ખ્રિસ્તના અંગો છે એ શું તમે નથી જાણતા ત્યારે શું હું ખ્રિસ્તના અંગોને વ્યભિચારીણીના અંગો બનાવું એવું ન થાઓ</w:t>
      </w:r>
    </w:p>
    <w:p>
      <w:pPr/>
      <w:r>
        <w:rPr>
          <w:lang w:val="gu_IN" w:bidi="gu_IN"/>
        </w:rPr>
      </w:r>
      <w:r>
        <w:rPr>
          <w:vertAlign w:val="superscript"/>
          <w:lang w:val="gu_IN" w:bidi="gu_IN"/>
        </w:rPr>
        <w:t>16</w:t>
      </w:r>
      <w:r>
        <w:rPr>
          <w:lang w:val="gu_IN" w:bidi="gu_IN"/>
        </w:rPr>
        <w:t xml:space="preserve"> શું તમે નથી જાણતા કે વ્યભિચારિણી સાથે જે જોડાય છે તે તેની સાથે એકદેહ થાય છે કેમ કે તે કહે છે કે એ બન્ને એકદેહ થશે</w:t>
      </w:r>
    </w:p>
    <w:p>
      <w:pPr/>
      <w:r>
        <w:rPr>
          <w:lang w:val="gu_IN" w:bidi="gu_IN"/>
        </w:rPr>
      </w:r>
      <w:r>
        <w:rPr>
          <w:vertAlign w:val="superscript"/>
          <w:lang w:val="gu_IN" w:bidi="gu_IN"/>
        </w:rPr>
        <w:t>17</w:t>
      </w:r>
      <w:r>
        <w:rPr>
          <w:lang w:val="gu_IN" w:bidi="gu_IN"/>
        </w:rPr>
        <w:t xml:space="preserve"> પણ પ્રભુની સાથે જે જોડાય છે તે તેમની સાથે એક આત્મા થાય છે</w:t>
      </w:r>
    </w:p>
    <w:p>
      <w:pPr/>
      <w:r>
        <w:rPr>
          <w:lang w:val="gu_IN" w:bidi="gu_IN"/>
        </w:rPr>
      </w:r>
      <w:r>
        <w:rPr>
          <w:vertAlign w:val="superscript"/>
          <w:lang w:val="gu_IN" w:bidi="gu_IN"/>
        </w:rPr>
        <w:t>18</w:t>
      </w:r>
      <w:r>
        <w:rPr>
          <w:lang w:val="gu_IN" w:bidi="gu_IN"/>
        </w:rPr>
        <w:t xml:space="preserve"> વ્યભિચારથી નાસો માણસ જે પાપ કરે તે શરીર બહારના છે પણ વ્યભિચારી પોતાના શરીરની વિરુદ્ધ પાપ કરે છે</w:t>
      </w:r>
    </w:p>
    <w:p>
      <w:pPr/>
      <w:r>
        <w:rPr>
          <w:lang w:val="gu_IN" w:bidi="gu_IN"/>
        </w:rPr>
      </w:r>
      <w:r>
        <w:rPr>
          <w:vertAlign w:val="superscript"/>
          <w:lang w:val="gu_IN" w:bidi="gu_IN"/>
        </w:rPr>
        <w:t>19</w:t>
      </w:r>
      <w:r>
        <w:rPr>
          <w:lang w:val="gu_IN" w:bidi="gu_IN"/>
        </w:rPr>
        <w:t xml:space="preserve"> શું તમે નથી જાણતા કે તમારામાં જે પવિત્ર આત્મા છે જે તમને ઈશ્વર પાસેથી આપવામાં આવ્યો છે તેમનું ભક્તિસ્થાન તમારું શરીર છે અને તમે પોતાના નથી</w:t>
      </w:r>
    </w:p>
    <w:p>
      <w:pPr/>
      <w:r>
        <w:rPr>
          <w:lang w:val="gu_IN" w:bidi="gu_IN"/>
        </w:rPr>
      </w:r>
      <w:r>
        <w:rPr>
          <w:vertAlign w:val="superscript"/>
          <w:lang w:val="gu_IN" w:bidi="gu_IN"/>
        </w:rPr>
        <w:t>20</w:t>
      </w:r>
      <w:r>
        <w:rPr>
          <w:lang w:val="gu_IN" w:bidi="gu_IN"/>
        </w:rPr>
        <w:t xml:space="preserve"> કેમ કે મૂલ્ય ચૂકવીને તમને ખરીદવામાં આવ્યા છે તેથી હવે તમારું શરીર અને તમારો આત્મા ઈશ્વરનાં છે તમારાં શરીરો દ્વારા ઈશ્વરને મહિમા આપો</w:t>
      </w:r>
    </w:p>
    <w:p>
      <w:pPr>
        <w:pStyle w:val="Heading2"/>
      </w:pPr>
      <w:r>
        <w:rPr>
          <w:lang w:val="gu_IN" w:bidi="gu_IN"/>
        </w:rPr>
        <w:t>1 Corinthians 7:1</w:t>
      </w:r>
      <w:r>
        <w:rPr>
          <w:lang w:val="gu_IN" w:bidi="gu_IN"/>
        </w:rPr>
      </w:r>
    </w:p>
    <w:p>
      <w:pPr/>
      <w:r>
        <w:rPr>
          <w:lang w:val="gu_IN" w:bidi="gu_IN"/>
        </w:rPr>
      </w:r>
      <w:r>
        <w:rPr>
          <w:vertAlign w:val="superscript"/>
          <w:lang w:val="gu_IN" w:bidi="gu_IN"/>
        </w:rPr>
        <w:t>1</w:t>
      </w:r>
      <w:r>
        <w:rPr>
          <w:lang w:val="gu_IN" w:bidi="gu_IN"/>
        </w:rPr>
        <w:t xml:space="preserve"> હવે જે બાબતો સંબંધી તમે મારા પર લખ્યું તે વિષે પુરુષ સ્ત્રીનો સ્પર્શ ના કરે તો સારું</w:t>
      </w:r>
    </w:p>
    <w:p>
      <w:pPr/>
      <w:r>
        <w:rPr>
          <w:lang w:val="gu_IN" w:bidi="gu_IN"/>
        </w:rPr>
      </w:r>
      <w:r>
        <w:rPr>
          <w:vertAlign w:val="superscript"/>
          <w:lang w:val="gu_IN" w:bidi="gu_IN"/>
        </w:rPr>
        <w:t>2</w:t>
      </w:r>
      <w:r>
        <w:rPr>
          <w:lang w:val="gu_IN" w:bidi="gu_IN"/>
        </w:rPr>
        <w:t xml:space="preserve"> પણ વ્યભિચાર ન થાય માટે દરેક પુરુષે અને સ્ત્રીએ લગ્ન કરવું</w:t>
      </w:r>
    </w:p>
    <w:p>
      <w:pPr/>
      <w:r>
        <w:rPr>
          <w:lang w:val="gu_IN" w:bidi="gu_IN"/>
        </w:rPr>
      </w:r>
      <w:r>
        <w:rPr>
          <w:vertAlign w:val="superscript"/>
          <w:lang w:val="gu_IN" w:bidi="gu_IN"/>
        </w:rPr>
        <w:t>3</w:t>
      </w:r>
      <w:r>
        <w:rPr>
          <w:lang w:val="gu_IN" w:bidi="gu_IN"/>
        </w:rPr>
        <w:t xml:space="preserve"> પતિએ પોતાની પત્ની પ્રત્યે જવાબદારી નિભાવવી અને તેમ જ પત્નીએ પોતાના પતિ પ્રત્યેની ફરજ બજાવવી</w:t>
      </w:r>
    </w:p>
    <w:p>
      <w:pPr/>
      <w:r>
        <w:rPr>
          <w:lang w:val="gu_IN" w:bidi="gu_IN"/>
        </w:rPr>
      </w:r>
      <w:r>
        <w:rPr>
          <w:vertAlign w:val="superscript"/>
          <w:lang w:val="gu_IN" w:bidi="gu_IN"/>
        </w:rPr>
        <w:t>4</w:t>
      </w:r>
      <w:r>
        <w:rPr>
          <w:lang w:val="gu_IN" w:bidi="gu_IN"/>
        </w:rPr>
        <w:t xml:space="preserve"> પત્નીને પોતાના શરીર પર અધિકાર નથી પણ પતિને છે તેમ જ પતિને પોતાના શરીર પર અધિકાર નથી પણ પત્નીને છે</w:t>
      </w:r>
    </w:p>
    <w:p>
      <w:pPr/>
      <w:r>
        <w:rPr>
          <w:lang w:val="gu_IN" w:bidi="gu_IN"/>
        </w:rPr>
      </w:r>
      <w:r>
        <w:rPr>
          <w:vertAlign w:val="superscript"/>
          <w:lang w:val="gu_IN" w:bidi="gu_IN"/>
        </w:rPr>
        <w:t>5</w:t>
      </w:r>
      <w:r>
        <w:rPr>
          <w:lang w:val="gu_IN" w:bidi="gu_IN"/>
        </w:rPr>
        <w:t xml:space="preserve"> એકબીજાથી જુદાં ના થાઓ પણ પ્રાર્થના માટે થોડી વાર સુધી એકબીજાની સંમતિથી જુદાં થવું પડે તો થાઓ પછી પાછા ભેગા થાઓ રખેને શેતાન તમારા માનસિક વિકારને લીધે તમને પરીક્ષણમાં પાડે</w:t>
      </w:r>
    </w:p>
    <w:p>
      <w:pPr/>
      <w:r>
        <w:rPr>
          <w:lang w:val="gu_IN" w:bidi="gu_IN"/>
        </w:rPr>
      </w:r>
      <w:r>
        <w:rPr>
          <w:vertAlign w:val="superscript"/>
          <w:lang w:val="gu_IN" w:bidi="gu_IN"/>
        </w:rPr>
        <w:t>6</w:t>
      </w:r>
      <w:r>
        <w:rPr>
          <w:lang w:val="gu_IN" w:bidi="gu_IN"/>
        </w:rPr>
        <w:t xml:space="preserve"> પણ હું આ વાત તમને આજ્ઞા તરીકે નહિ પણ મરજીયાત રીતે કહું છું</w:t>
      </w:r>
    </w:p>
    <w:p>
      <w:pPr/>
      <w:r>
        <w:rPr>
          <w:lang w:val="gu_IN" w:bidi="gu_IN"/>
        </w:rPr>
      </w:r>
      <w:r>
        <w:rPr>
          <w:vertAlign w:val="superscript"/>
          <w:lang w:val="gu_IN" w:bidi="gu_IN"/>
        </w:rPr>
        <w:t>7</w:t>
      </w:r>
      <w:r>
        <w:rPr>
          <w:lang w:val="gu_IN" w:bidi="gu_IN"/>
        </w:rPr>
        <w:t xml:space="preserve"> મારી ઇચ્છા છે કે તમે સર્વ માણસો મારા જેવા થાઓ પણ ઈશ્વરે દરેકને પોતપોતાનું અંગત કૃપાદાન આપેલું છે કોઈને એક પ્રકારનું તો કોઈને બીજા પ્રકારનું કૃપાદાન</w:t>
      </w:r>
    </w:p>
    <w:p>
      <w:pPr/>
      <w:r>
        <w:rPr>
          <w:lang w:val="gu_IN" w:bidi="gu_IN"/>
        </w:rPr>
      </w:r>
      <w:r>
        <w:rPr>
          <w:vertAlign w:val="superscript"/>
          <w:lang w:val="gu_IN" w:bidi="gu_IN"/>
        </w:rPr>
        <w:t>8</w:t>
      </w:r>
      <w:r>
        <w:rPr>
          <w:lang w:val="gu_IN" w:bidi="gu_IN"/>
        </w:rPr>
        <w:t xml:space="preserve"> પણ અપરિણીતોને તથા વિધવાઓને હું કહું છું કે તેઓ જો મારા જેવા રહે તો તેઓને તે હિતકારક છે</w:t>
      </w:r>
    </w:p>
    <w:p>
      <w:pPr/>
      <w:r>
        <w:rPr>
          <w:lang w:val="gu_IN" w:bidi="gu_IN"/>
        </w:rPr>
      </w:r>
      <w:r>
        <w:rPr>
          <w:vertAlign w:val="superscript"/>
          <w:lang w:val="gu_IN" w:bidi="gu_IN"/>
        </w:rPr>
        <w:t>9</w:t>
      </w:r>
      <w:r>
        <w:rPr>
          <w:lang w:val="gu_IN" w:bidi="gu_IN"/>
        </w:rPr>
        <w:t xml:space="preserve"> પણ પોતે જો તેઓ પોતે સંયમ ન રાખી શકે તો તેઓને લગ્ન કરવાની છૂટ છે કેમ કે બળવા કરતાં લગ્ન કરવું એ સારું છે</w:t>
      </w:r>
    </w:p>
    <w:p>
      <w:pPr/>
      <w:r>
        <w:rPr>
          <w:lang w:val="gu_IN" w:bidi="gu_IN"/>
        </w:rPr>
      </w:r>
      <w:r>
        <w:rPr>
          <w:vertAlign w:val="superscript"/>
          <w:lang w:val="gu_IN" w:bidi="gu_IN"/>
        </w:rPr>
        <w:t>10</w:t>
      </w:r>
      <w:r>
        <w:rPr>
          <w:lang w:val="gu_IN" w:bidi="gu_IN"/>
        </w:rPr>
        <w:t xml:space="preserve"> પણ લગ્ન કરેલાઓને હું આજ્ઞા કરું છું હું તો નહિ પણ પ્રભુ કરે છે કે પત્નીએ પોતાના પતિથી જુદા થવું નહિ</w:t>
      </w:r>
    </w:p>
    <w:p>
      <w:pPr/>
      <w:r>
        <w:rPr>
          <w:lang w:val="gu_IN" w:bidi="gu_IN"/>
        </w:rPr>
      </w:r>
      <w:r>
        <w:rPr>
          <w:vertAlign w:val="superscript"/>
          <w:lang w:val="gu_IN" w:bidi="gu_IN"/>
        </w:rPr>
        <w:t>11</w:t>
      </w:r>
      <w:r>
        <w:rPr>
          <w:lang w:val="gu_IN" w:bidi="gu_IN"/>
        </w:rPr>
        <w:t xml:space="preserve"> પણ જો પત્ની જાતે જુદી થાય તો તેણે લગ્ન કર્યાં વિના રહેવું નહીં તો પતિની સાથે સુલેહ કરીને રહેવું પતિએ પોતાની પત્નીનો ત્યાગ કરવો નહિ</w:t>
      </w:r>
    </w:p>
    <w:p>
      <w:pPr/>
      <w:r>
        <w:rPr>
          <w:lang w:val="gu_IN" w:bidi="gu_IN"/>
        </w:rPr>
      </w:r>
      <w:r>
        <w:rPr>
          <w:vertAlign w:val="superscript"/>
          <w:lang w:val="gu_IN" w:bidi="gu_IN"/>
        </w:rPr>
        <w:t>12</w:t>
      </w:r>
      <w:r>
        <w:rPr>
          <w:lang w:val="gu_IN" w:bidi="gu_IN"/>
        </w:rPr>
        <w:t xml:space="preserve"> હવે બાકીનાઓને તો પ્રભુ નહિ પણ હું કહું છું કે જો કોઈ પુરુષને અવિશ્વાસી પત્ની હોય અને એ તેની સાથે રહેવાને રાજી હોય તો પતિએ તેનો ત્યાગ કરવો નહિ</w:t>
      </w:r>
    </w:p>
    <w:p>
      <w:pPr/>
      <w:r>
        <w:rPr>
          <w:lang w:val="gu_IN" w:bidi="gu_IN"/>
        </w:rPr>
      </w:r>
      <w:r>
        <w:rPr>
          <w:vertAlign w:val="superscript"/>
          <w:lang w:val="gu_IN" w:bidi="gu_IN"/>
        </w:rPr>
        <w:t>13</w:t>
      </w:r>
      <w:r>
        <w:rPr>
          <w:lang w:val="gu_IN" w:bidi="gu_IN"/>
        </w:rPr>
        <w:t xml:space="preserve"> કોઈ પત્નીને અવિશ્વાસી પતિ હોય અને એ તેની સાથે રહેવાને રાજી હોય તો પત્નીએ તેનો ત્યાગ કરવો નહિ</w:t>
      </w:r>
    </w:p>
    <w:p>
      <w:pPr/>
      <w:r>
        <w:rPr>
          <w:lang w:val="gu_IN" w:bidi="gu_IN"/>
        </w:rPr>
      </w:r>
      <w:r>
        <w:rPr>
          <w:vertAlign w:val="superscript"/>
          <w:lang w:val="gu_IN" w:bidi="gu_IN"/>
        </w:rPr>
        <w:t>14</w:t>
      </w:r>
      <w:r>
        <w:rPr>
          <w:lang w:val="gu_IN" w:bidi="gu_IN"/>
        </w:rPr>
        <w:t xml:space="preserve"> કેમ કે અવિશ્વાસી પતિ એ વિશ્વાસી પત્નીથી પવિત્ર કરાયેલો છે અવિશ્વાસી પત્ની એ વિશ્વાસી પતિથી પવિત્ર કરાયેલી છે એવું ના હોત તો તમારાં બાળકો અશુદ્ધ હોત પણ હવે તેઓ પવિત્ર છે</w:t>
      </w:r>
    </w:p>
    <w:p>
      <w:pPr/>
      <w:r>
        <w:rPr>
          <w:lang w:val="gu_IN" w:bidi="gu_IN"/>
        </w:rPr>
      </w:r>
      <w:r>
        <w:rPr>
          <w:vertAlign w:val="superscript"/>
          <w:lang w:val="gu_IN" w:bidi="gu_IN"/>
        </w:rPr>
        <w:t>15</w:t>
      </w:r>
      <w:r>
        <w:rPr>
          <w:lang w:val="gu_IN" w:bidi="gu_IN"/>
        </w:rPr>
        <w:t xml:space="preserve"> પણ જો અવિશ્વાસી પુરુષ અલગ રહેવા માગે તો તેને અલગ રહેવા દો એવા સંજોગોમાં કોઈ પુરુષ કે સ્ત્રી બંધનમાં નથી પણ ઈશ્વરે સૌને શાંતિમાં રહેવા સારુ તેડ્યા છે</w:t>
      </w:r>
    </w:p>
    <w:p>
      <w:pPr/>
      <w:r>
        <w:rPr>
          <w:lang w:val="gu_IN" w:bidi="gu_IN"/>
        </w:rPr>
      </w:r>
      <w:r>
        <w:rPr>
          <w:vertAlign w:val="superscript"/>
          <w:lang w:val="gu_IN" w:bidi="gu_IN"/>
        </w:rPr>
        <w:t>16</w:t>
      </w:r>
      <w:r>
        <w:rPr>
          <w:lang w:val="gu_IN" w:bidi="gu_IN"/>
        </w:rPr>
        <w:t xml:space="preserve"> અરે સ્ત્રી તું તારા પતિનો ઉધ્ધાર કરીશ કે નહિ એ તું શી રીતે જાણી શકે અરે પુરુષ તું તારી પત્નીનો ઉધ્ધાર કરીશ કે નહિ એ તું શી રીતે જાણી શકે</w:t>
      </w:r>
    </w:p>
    <w:p>
      <w:pPr/>
      <w:r>
        <w:rPr>
          <w:lang w:val="gu_IN" w:bidi="gu_IN"/>
        </w:rPr>
      </w:r>
      <w:r>
        <w:rPr>
          <w:vertAlign w:val="superscript"/>
          <w:lang w:val="gu_IN" w:bidi="gu_IN"/>
        </w:rPr>
        <w:t>17</w:t>
      </w:r>
      <w:r>
        <w:rPr>
          <w:lang w:val="gu_IN" w:bidi="gu_IN"/>
        </w:rPr>
        <w:t xml:space="preserve"> કેવળ જેમ ઈશ્વરે દરેકને વહેંચી આપ્યું છે અને જેમ પ્રભુએ દરેકને તેડ્યું છે તેમ તે દરેકે ચાલવું અને એ જ નિયમ હું સર્વ વિશ્વાસી સમુદાયો માટે ઠરાવું છું</w:t>
      </w:r>
    </w:p>
    <w:p>
      <w:pPr/>
      <w:r>
        <w:rPr>
          <w:lang w:val="gu_IN" w:bidi="gu_IN"/>
        </w:rPr>
      </w:r>
      <w:r>
        <w:rPr>
          <w:vertAlign w:val="superscript"/>
          <w:lang w:val="gu_IN" w:bidi="gu_IN"/>
        </w:rPr>
        <w:t>18</w:t>
      </w:r>
      <w:r>
        <w:rPr>
          <w:lang w:val="gu_IN" w:bidi="gu_IN"/>
        </w:rPr>
        <w:t xml:space="preserve"> શું કોઈ સુન્નતી તેડાયેલો છે તો તેણે બેસુન્નતી જેવા ન થવું શું કોઈ બેસુન્નતી તેડાયેલો છે તો તેણે સુન્નતી જેવા થવું નહિ</w:t>
      </w:r>
    </w:p>
    <w:p>
      <w:pPr/>
      <w:r>
        <w:rPr>
          <w:lang w:val="gu_IN" w:bidi="gu_IN"/>
        </w:rPr>
      </w:r>
      <w:r>
        <w:rPr>
          <w:vertAlign w:val="superscript"/>
          <w:lang w:val="gu_IN" w:bidi="gu_IN"/>
        </w:rPr>
        <w:t>19</w:t>
      </w:r>
      <w:r>
        <w:rPr>
          <w:lang w:val="gu_IN" w:bidi="gu_IN"/>
        </w:rPr>
        <w:t xml:space="preserve"> સુન્નત તો કંઈ નથી અને બેસુન્નત પણ કંઇ નથી પણ ઈશ્વરની આજ્ઞાઓનું પાલન તે જ બધું છે</w:t>
      </w:r>
    </w:p>
    <w:p>
      <w:pPr/>
      <w:r>
        <w:rPr>
          <w:lang w:val="gu_IN" w:bidi="gu_IN"/>
        </w:rPr>
      </w:r>
      <w:r>
        <w:rPr>
          <w:vertAlign w:val="superscript"/>
          <w:lang w:val="gu_IN" w:bidi="gu_IN"/>
        </w:rPr>
        <w:t>20</w:t>
      </w:r>
      <w:r>
        <w:rPr>
          <w:lang w:val="gu_IN" w:bidi="gu_IN"/>
        </w:rPr>
        <w:t xml:space="preserve"> દરેક માણસને જે સ્થિતિમાં તેડવામાં આવ્યો હોય એ જ સ્થિતિમાં તે રહે</w:t>
      </w:r>
    </w:p>
    <w:p>
      <w:pPr/>
      <w:r>
        <w:rPr>
          <w:lang w:val="gu_IN" w:bidi="gu_IN"/>
        </w:rPr>
      </w:r>
      <w:r>
        <w:rPr>
          <w:vertAlign w:val="superscript"/>
          <w:lang w:val="gu_IN" w:bidi="gu_IN"/>
        </w:rPr>
        <w:t>21</w:t>
      </w:r>
      <w:r>
        <w:rPr>
          <w:lang w:val="gu_IN" w:bidi="gu_IN"/>
        </w:rPr>
        <w:t xml:space="preserve"> શું તને દાસ હોવા છતાં તેડવામાં આવ્યો છે તો તે બાબતની ચિંતા ન કર અને જો તુ છુટો થઈ શકે એમ હોય તો બહેતર છે કે તારે તેનો લાભ લેવો જોઈએ</w:t>
      </w:r>
    </w:p>
    <w:p>
      <w:pPr/>
      <w:r>
        <w:rPr>
          <w:lang w:val="gu_IN" w:bidi="gu_IN"/>
        </w:rPr>
      </w:r>
      <w:r>
        <w:rPr>
          <w:vertAlign w:val="superscript"/>
          <w:lang w:val="gu_IN" w:bidi="gu_IN"/>
        </w:rPr>
        <w:t>22</w:t>
      </w:r>
      <w:r>
        <w:rPr>
          <w:lang w:val="gu_IN" w:bidi="gu_IN"/>
        </w:rPr>
        <w:t xml:space="preserve"> કેમ કે જે દાસને પ્રભુએ તેડયો છે તે હવે પ્રભુનો સ્વતંત્ર સેવક છે અને એમ જ જે સ્વતંત્ર હોય તેને જો તેડવામાં આવ્યો હોય તો તે હવે ખ્રિસ્તનો દાસ છે</w:t>
      </w:r>
    </w:p>
    <w:p>
      <w:pPr/>
      <w:r>
        <w:rPr>
          <w:lang w:val="gu_IN" w:bidi="gu_IN"/>
        </w:rPr>
      </w:r>
      <w:r>
        <w:rPr>
          <w:vertAlign w:val="superscript"/>
          <w:lang w:val="gu_IN" w:bidi="gu_IN"/>
        </w:rPr>
        <w:t>23</w:t>
      </w:r>
      <w:r>
        <w:rPr>
          <w:lang w:val="gu_IN" w:bidi="gu_IN"/>
        </w:rPr>
        <w:t xml:space="preserve"> તમને મૂલ્ય ચૂકવીને ખરીદવામા આવ્યા છે તેથી તમે માણસના દાસ ન થાઓ</w:t>
      </w:r>
    </w:p>
    <w:p>
      <w:pPr/>
      <w:r>
        <w:rPr>
          <w:lang w:val="gu_IN" w:bidi="gu_IN"/>
        </w:rPr>
      </w:r>
      <w:r>
        <w:rPr>
          <w:vertAlign w:val="superscript"/>
          <w:lang w:val="gu_IN" w:bidi="gu_IN"/>
        </w:rPr>
        <w:t>24</w:t>
      </w:r>
      <w:r>
        <w:rPr>
          <w:lang w:val="gu_IN" w:bidi="gu_IN"/>
        </w:rPr>
        <w:t xml:space="preserve"> ભાઈઓ જે સ્થિતિમાં તમને તેડવામાં આવ્યા હોય તે સ્થિતિમાં દરેકે ઈશ્વરની સાથે રહેવું</w:t>
      </w:r>
    </w:p>
    <w:p>
      <w:pPr/>
      <w:r>
        <w:rPr>
          <w:lang w:val="gu_IN" w:bidi="gu_IN"/>
        </w:rPr>
      </w:r>
      <w:r>
        <w:rPr>
          <w:vertAlign w:val="superscript"/>
          <w:lang w:val="gu_IN" w:bidi="gu_IN"/>
        </w:rPr>
        <w:t>25</w:t>
      </w:r>
      <w:r>
        <w:rPr>
          <w:lang w:val="gu_IN" w:bidi="gu_IN"/>
        </w:rPr>
        <w:t xml:space="preserve"> હવે કુંવારીઓ વિષે મને પ્રભુ તરફથી કંઈ આજ્ઞા મળી નથી પણ જેમ વિશ્વાસુ થવાને પ્રભુ પાસેથી હું કૃપા પામ્યો છું તેમ હું મારો પોતાનો અભિપ્રાય આપું છું</w:t>
      </w:r>
    </w:p>
    <w:p>
      <w:pPr/>
      <w:r>
        <w:rPr>
          <w:lang w:val="gu_IN" w:bidi="gu_IN"/>
        </w:rPr>
      </w:r>
      <w:r>
        <w:rPr>
          <w:vertAlign w:val="superscript"/>
          <w:lang w:val="gu_IN" w:bidi="gu_IN"/>
        </w:rPr>
        <w:t>26</w:t>
      </w:r>
      <w:r>
        <w:rPr>
          <w:lang w:val="gu_IN" w:bidi="gu_IN"/>
        </w:rPr>
        <w:t xml:space="preserve"> તો મને એમ લાગે છે કે હાલના સંકટના સમયમાં દરેક માણસે હાલમાં પોતાની જે સ્થિતિ છે તેમાં તેણે રહેવું તે હિતકારક છે</w:t>
      </w:r>
    </w:p>
    <w:p>
      <w:pPr/>
      <w:r>
        <w:rPr>
          <w:lang w:val="gu_IN" w:bidi="gu_IN"/>
        </w:rPr>
      </w:r>
      <w:r>
        <w:rPr>
          <w:vertAlign w:val="superscript"/>
          <w:lang w:val="gu_IN" w:bidi="gu_IN"/>
        </w:rPr>
        <w:t>27</w:t>
      </w:r>
      <w:r>
        <w:rPr>
          <w:lang w:val="gu_IN" w:bidi="gu_IN"/>
        </w:rPr>
        <w:t xml:space="preserve"> શું તું પત્ની સાથે બંધાયેલો છે તો તું તેનાથી વિખૂટા પડવાની ઇચ્છા કરીશ નહિ શું તું પત્નીથી છૂટો થયેલો છે તો હવે તું પત્નીની ઇચ્છા કરીશ નહિ</w:t>
      </w:r>
    </w:p>
    <w:p>
      <w:pPr/>
      <w:r>
        <w:rPr>
          <w:lang w:val="gu_IN" w:bidi="gu_IN"/>
        </w:rPr>
      </w:r>
      <w:r>
        <w:rPr>
          <w:vertAlign w:val="superscript"/>
          <w:lang w:val="gu_IN" w:bidi="gu_IN"/>
        </w:rPr>
        <w:t>28</w:t>
      </w:r>
      <w:r>
        <w:rPr>
          <w:lang w:val="gu_IN" w:bidi="gu_IN"/>
        </w:rPr>
        <w:t xml:space="preserve"> જો તું લાગ્ન કરે તો તું પાપ નથી કરતો અને જો કુંવારી સ્ત્રી લગ્ન કરે તો તે પાપ કરતી નથી જો કે લગ્ન કરવાથી કેટલીક મુશ્કેલીઓ સર્જાશે પણ હું તમારા પર દયા રાખીને તમારો બચાવ કરવા ઇચ્છું છું</w:t>
      </w:r>
    </w:p>
    <w:p>
      <w:pPr/>
      <w:r>
        <w:rPr>
          <w:lang w:val="gu_IN" w:bidi="gu_IN"/>
        </w:rPr>
      </w:r>
      <w:r>
        <w:rPr>
          <w:vertAlign w:val="superscript"/>
          <w:lang w:val="gu_IN" w:bidi="gu_IN"/>
        </w:rPr>
        <w:t>29</w:t>
      </w:r>
      <w:r>
        <w:rPr>
          <w:lang w:val="gu_IN" w:bidi="gu_IN"/>
        </w:rPr>
        <w:t xml:space="preserve"> ભાઈઓ હું એ કહું છું કે હવે થોડો સમય બાકી રહેલો છે જેઓ લગ્ન કાર્ય છે તેઓ લગ્ન કર્યાં વિનાના જેવા થાય</w:t>
      </w:r>
    </w:p>
    <w:p>
      <w:pPr/>
      <w:r>
        <w:rPr>
          <w:lang w:val="gu_IN" w:bidi="gu_IN"/>
        </w:rPr>
      </w:r>
      <w:r>
        <w:rPr>
          <w:vertAlign w:val="superscript"/>
          <w:lang w:val="gu_IN" w:bidi="gu_IN"/>
        </w:rPr>
        <w:t>30</w:t>
      </w:r>
      <w:r>
        <w:rPr>
          <w:lang w:val="gu_IN" w:bidi="gu_IN"/>
        </w:rPr>
        <w:t xml:space="preserve"> રડનારા ન રડનારા જેવા થાય અને હર્ષ કરનારા એવા આનંદથી દૂર રહેનારા જેવા થાય વળી ખરીદનાર પોતાની પાસે કશું ન રાખનારા જેવા થાય</w:t>
      </w:r>
    </w:p>
    <w:p>
      <w:pPr/>
      <w:r>
        <w:rPr>
          <w:lang w:val="gu_IN" w:bidi="gu_IN"/>
        </w:rPr>
      </w:r>
      <w:r>
        <w:rPr>
          <w:vertAlign w:val="superscript"/>
          <w:lang w:val="gu_IN" w:bidi="gu_IN"/>
        </w:rPr>
        <w:t>31</w:t>
      </w:r>
      <w:r>
        <w:rPr>
          <w:lang w:val="gu_IN" w:bidi="gu_IN"/>
        </w:rPr>
        <w:t xml:space="preserve"> અને જેઓ આ જગતના વ્યવહાર કરનારા છે તેઓ જગતના વ્યવહારમાં ગાળાડૂબ થઈ તલ્લીન થઈ ગયેલા જેવા થાઓ નહિ કેમ કે આ જગતનો વૈભવ નષ્ટ થવાનો છે</w:t>
      </w:r>
    </w:p>
    <w:p>
      <w:pPr/>
      <w:r>
        <w:rPr>
          <w:lang w:val="gu_IN" w:bidi="gu_IN"/>
        </w:rPr>
      </w:r>
      <w:r>
        <w:rPr>
          <w:vertAlign w:val="superscript"/>
          <w:lang w:val="gu_IN" w:bidi="gu_IN"/>
        </w:rPr>
        <w:t>32</w:t>
      </w:r>
      <w:r>
        <w:rPr>
          <w:lang w:val="gu_IN" w:bidi="gu_IN"/>
        </w:rPr>
        <w:t xml:space="preserve"> પણ તમે ચિંતા કરો નહિ એવી મારી ઇચ્છા છે જેણે લગ્ન કરેલાં નથી તે પ્રભુની વાતોમાં તલ્લીન રહે છે કે પ્રભુને કેવી રીતે મહિમા આપવો</w:t>
      </w:r>
    </w:p>
    <w:p>
      <w:pPr/>
      <w:r>
        <w:rPr>
          <w:lang w:val="gu_IN" w:bidi="gu_IN"/>
        </w:rPr>
      </w:r>
      <w:r>
        <w:rPr>
          <w:vertAlign w:val="superscript"/>
          <w:lang w:val="gu_IN" w:bidi="gu_IN"/>
        </w:rPr>
        <w:t>33</w:t>
      </w:r>
      <w:r>
        <w:rPr>
          <w:lang w:val="gu_IN" w:bidi="gu_IN"/>
        </w:rPr>
        <w:t xml:space="preserve"> પણ જેણે લગ્ન કરેલું છે તે જગતની નાશવંત વાતોમાં મગ્ન રહે છે કે પત્નીને કેવી રીતે ખુશ રાખવી</w:t>
      </w:r>
    </w:p>
    <w:p>
      <w:pPr/>
      <w:r>
        <w:rPr>
          <w:lang w:val="gu_IN" w:bidi="gu_IN"/>
        </w:rPr>
      </w:r>
      <w:r>
        <w:rPr>
          <w:vertAlign w:val="superscript"/>
          <w:lang w:val="gu_IN" w:bidi="gu_IN"/>
        </w:rPr>
        <w:t>34</w:t>
      </w:r>
      <w:r>
        <w:rPr>
          <w:lang w:val="gu_IN" w:bidi="gu_IN"/>
        </w:rPr>
        <w:t xml:space="preserve"> તેમ જ પરિણીતા તથા કુંવારીમાં પણ ભિન્નતા છે જેમણે લગ્ન કરેલું નથી તે સ્ત્રીઓ પ્રભુની વાતોની કાળજી રાખે છે કે તે શરીરમાં તથા આત્મામાં પવિત્ર થાય પણ પરિણીતા દુનિયાદારીની ચિંતા રાખે છે કે પતિને કેવી રીતે ખુશ રાખવો</w:t>
      </w:r>
    </w:p>
    <w:p>
      <w:pPr/>
      <w:r>
        <w:rPr>
          <w:lang w:val="gu_IN" w:bidi="gu_IN"/>
        </w:rPr>
      </w:r>
      <w:r>
        <w:rPr>
          <w:vertAlign w:val="superscript"/>
          <w:lang w:val="gu_IN" w:bidi="gu_IN"/>
        </w:rPr>
        <w:t>35</w:t>
      </w:r>
      <w:r>
        <w:rPr>
          <w:lang w:val="gu_IN" w:bidi="gu_IN"/>
        </w:rPr>
        <w:t xml:space="preserve"> પણ હું તમારા પોતાના હિતને માટે તે કહું છું કે જેથી તમે સંકટમાં આવી પાડો નહિ પણ એ માટે કહું છુ કે તમે યોગ્ય રીતે ચાલો તથા એક મનના અને એક ચિત્તના થઈને પ્રભુની સેવા કરો</w:t>
      </w:r>
    </w:p>
    <w:p>
      <w:pPr/>
      <w:r>
        <w:rPr>
          <w:lang w:val="gu_IN" w:bidi="gu_IN"/>
        </w:rPr>
      </w:r>
      <w:r>
        <w:rPr>
          <w:vertAlign w:val="superscript"/>
          <w:lang w:val="gu_IN" w:bidi="gu_IN"/>
        </w:rPr>
        <w:t>36</w:t>
      </w:r>
      <w:r>
        <w:rPr>
          <w:lang w:val="gu_IN" w:bidi="gu_IN"/>
        </w:rPr>
        <w:t xml:space="preserve"> પણ જો કોઈને એવું લાગે કે પોતે કુંવારી દીકરી પ્રત્યે અયોગ્ય રીતે વર્તન કરે છે અને તે પુખ્ત થઇ હોય અને અગત્ય હોય તો તેની ઇચ્છા હોય એ પ્રમાણે વર્તે તેમ કરવામાં તે પાપ કરતો નથી તે તેને લગ્ન કરવા દે</w:t>
      </w:r>
    </w:p>
    <w:p>
      <w:pPr/>
      <w:r>
        <w:rPr>
          <w:lang w:val="gu_IN" w:bidi="gu_IN"/>
        </w:rPr>
      </w:r>
      <w:r>
        <w:rPr>
          <w:vertAlign w:val="superscript"/>
          <w:lang w:val="gu_IN" w:bidi="gu_IN"/>
        </w:rPr>
        <w:t>37</w:t>
      </w:r>
      <w:r>
        <w:rPr>
          <w:lang w:val="gu_IN" w:bidi="gu_IN"/>
        </w:rPr>
        <w:t xml:space="preserve"> પણ અગત્ય ન હોવા છતાં જે પોતાના હૃદયમાં દ્રઢ રહે છે અને પોતાની ઇચ્છા પર કાબૂ રાખે છે અને પોતાના હૃદયમાં એવું નક્કી કરે છે કે હું મારી કુંવારી દીકરીને તે છે એવી જ રાખીશ તો તે સારું કરે છે</w:t>
      </w:r>
    </w:p>
    <w:p>
      <w:pPr/>
      <w:r>
        <w:rPr>
          <w:lang w:val="gu_IN" w:bidi="gu_IN"/>
        </w:rPr>
      </w:r>
      <w:r>
        <w:rPr>
          <w:vertAlign w:val="superscript"/>
          <w:lang w:val="gu_IN" w:bidi="gu_IN"/>
        </w:rPr>
        <w:t>38</w:t>
      </w:r>
      <w:r>
        <w:rPr>
          <w:lang w:val="gu_IN" w:bidi="gu_IN"/>
        </w:rPr>
        <w:t xml:space="preserve"> એટલે જે પોતાની દીકરીનું લગ્ન કરાવે છે તે સારું કરે છે અને જે તેનું લગ્ન કરાવતો નથી તે વધારે સારું કરે છે</w:t>
      </w:r>
    </w:p>
    <w:p>
      <w:pPr/>
      <w:r>
        <w:rPr>
          <w:lang w:val="gu_IN" w:bidi="gu_IN"/>
        </w:rPr>
      </w:r>
      <w:r>
        <w:rPr>
          <w:vertAlign w:val="superscript"/>
          <w:lang w:val="gu_IN" w:bidi="gu_IN"/>
        </w:rPr>
        <w:t>39</w:t>
      </w:r>
      <w:r>
        <w:rPr>
          <w:lang w:val="gu_IN" w:bidi="gu_IN"/>
        </w:rPr>
        <w:t xml:space="preserve"> પત્ની જ્યાં સુધી તેનો પતિ જીવે છે ત્યાં સુધી નિયમથી બંધાયેલી છે પણ જો તેનો પતિ મૃત્યુ પામ્યો હોય તો જેને તે ઇચ્છે છે તે વિશ્વાસીની સાથે લગ્ન કરવાને તે સ્વતંત્ર છે પણ ફક્ત પ્રભુમાં</w:t>
      </w:r>
    </w:p>
    <w:p>
      <w:pPr/>
      <w:r>
        <w:rPr>
          <w:lang w:val="gu_IN" w:bidi="gu_IN"/>
        </w:rPr>
      </w:r>
      <w:r>
        <w:rPr>
          <w:vertAlign w:val="superscript"/>
          <w:lang w:val="gu_IN" w:bidi="gu_IN"/>
        </w:rPr>
        <w:t>40</w:t>
      </w:r>
      <w:r>
        <w:rPr>
          <w:lang w:val="gu_IN" w:bidi="gu_IN"/>
        </w:rPr>
        <w:t xml:space="preserve"> પણ જો તે એકલી રહે તો મારા ધાર્યા પ્રમાણે તે વધારે સુખી થશે મારી આ સલાહ ઈશ્વરના આત્મા તરફથી છે એવું હું માનું છું</w:t>
      </w:r>
    </w:p>
    <w:p>
      <w:pPr>
        <w:pStyle w:val="Heading2"/>
      </w:pPr>
      <w:r>
        <w:rPr>
          <w:lang w:val="gu_IN" w:bidi="gu_IN"/>
        </w:rPr>
        <w:t>1 Corinthians 8:1</w:t>
      </w:r>
      <w:r>
        <w:rPr>
          <w:lang w:val="gu_IN" w:bidi="gu_IN"/>
        </w:rPr>
      </w:r>
    </w:p>
    <w:p>
      <w:pPr/>
      <w:r>
        <w:rPr>
          <w:lang w:val="gu_IN" w:bidi="gu_IN"/>
        </w:rPr>
      </w:r>
      <w:r>
        <w:rPr>
          <w:vertAlign w:val="superscript"/>
          <w:lang w:val="gu_IN" w:bidi="gu_IN"/>
        </w:rPr>
        <w:t>1</w:t>
      </w:r>
      <w:r>
        <w:rPr>
          <w:lang w:val="gu_IN" w:bidi="gu_IN"/>
        </w:rPr>
        <w:t xml:space="preserve"> હવે મૂર્તિઓને ધરાવેલી પ્રસાદી વિષે આપણે જાણીએ છીએ અને આપણ સર્વને એ બાબતનું જ્ઞાન છે જ્ઞાન માણસને ગર્વિષ્ઠ કરે છે પણ પ્રેમ તેની ઉન્નતિ કરે છે</w:t>
      </w:r>
    </w:p>
    <w:p>
      <w:pPr/>
      <w:r>
        <w:rPr>
          <w:lang w:val="gu_IN" w:bidi="gu_IN"/>
        </w:rPr>
      </w:r>
      <w:r>
        <w:rPr>
          <w:vertAlign w:val="superscript"/>
          <w:lang w:val="gu_IN" w:bidi="gu_IN"/>
        </w:rPr>
        <w:t>2</w:t>
      </w:r>
      <w:r>
        <w:rPr>
          <w:lang w:val="gu_IN" w:bidi="gu_IN"/>
        </w:rPr>
        <w:t xml:space="preserve"> પણ જો કોઈ એવું ધારે કે હું પોતે કંઈ જાણું છું તો પણ જેમ જાણવું જોઈએ તેવું કશું હજી જાણતો નથી</w:t>
      </w:r>
    </w:p>
    <w:p>
      <w:pPr/>
      <w:r>
        <w:rPr>
          <w:lang w:val="gu_IN" w:bidi="gu_IN"/>
        </w:rPr>
      </w:r>
      <w:r>
        <w:rPr>
          <w:vertAlign w:val="superscript"/>
          <w:lang w:val="gu_IN" w:bidi="gu_IN"/>
        </w:rPr>
        <w:t>3</w:t>
      </w:r>
      <w:r>
        <w:rPr>
          <w:lang w:val="gu_IN" w:bidi="gu_IN"/>
        </w:rPr>
        <w:t xml:space="preserve"> પણ જો કોઈ ઈશ્વર પર પ્રેમ રાખે છે તો તે તેમને ઓળખે છે</w:t>
      </w:r>
    </w:p>
    <w:p>
      <w:pPr/>
      <w:r>
        <w:rPr>
          <w:lang w:val="gu_IN" w:bidi="gu_IN"/>
        </w:rPr>
      </w:r>
      <w:r>
        <w:rPr>
          <w:vertAlign w:val="superscript"/>
          <w:lang w:val="gu_IN" w:bidi="gu_IN"/>
        </w:rPr>
        <w:t>4</w:t>
      </w:r>
      <w:r>
        <w:rPr>
          <w:lang w:val="gu_IN" w:bidi="gu_IN"/>
        </w:rPr>
        <w:t xml:space="preserve"> મૂર્તિઓનાં પ્રસાદી ખાવા વિષે તો આપણે જાણીએ છીએ કે મૂર્તિ જગતમાં કંઈ જ નથી અને એક ઈશ્વર સિવાય બીજા કોઈ ઈશ્વર નથી</w:t>
      </w:r>
    </w:p>
    <w:p>
      <w:pPr/>
      <w:r>
        <w:rPr>
          <w:lang w:val="gu_IN" w:bidi="gu_IN"/>
        </w:rPr>
      </w:r>
      <w:r>
        <w:rPr>
          <w:vertAlign w:val="superscript"/>
          <w:lang w:val="gu_IN" w:bidi="gu_IN"/>
        </w:rPr>
        <w:t>5</w:t>
      </w:r>
      <w:r>
        <w:rPr>
          <w:lang w:val="gu_IN" w:bidi="gu_IN"/>
        </w:rPr>
        <w:t xml:space="preserve"> કેમ કે આકાશમાં કે પૃથ્વી પર જો કે કહેવાતા દેવો છે એવા ઘણા દેવો તથા કહેવાતા પ્રભુઓ છે તેમ</w:t>
      </w:r>
    </w:p>
    <w:p>
      <w:pPr/>
      <w:r>
        <w:rPr>
          <w:lang w:val="gu_IN" w:bidi="gu_IN"/>
        </w:rPr>
      </w:r>
      <w:r>
        <w:rPr>
          <w:vertAlign w:val="superscript"/>
          <w:lang w:val="gu_IN" w:bidi="gu_IN"/>
        </w:rPr>
        <w:t>6</w:t>
      </w:r>
      <w:r>
        <w:rPr>
          <w:lang w:val="gu_IN" w:bidi="gu_IN"/>
        </w:rPr>
        <w:t xml:space="preserve"> તોપણ આપણા તો એક જ ઈશ્વર એટલે પિતા છે જેમનાથી સર્વ સર્જાયું છે અને આપણે તેમને અર્થે છીએ એક જ પ્રભુ એટલે ઈસુ ખ્રિસ્ત છે જેમને આશરે સર્વ છે અને આપણે પણ તેમને આશ્રયે છીએ</w:t>
      </w:r>
    </w:p>
    <w:p>
      <w:pPr/>
      <w:r>
        <w:rPr>
          <w:lang w:val="gu_IN" w:bidi="gu_IN"/>
        </w:rPr>
      </w:r>
      <w:r>
        <w:rPr>
          <w:vertAlign w:val="superscript"/>
          <w:lang w:val="gu_IN" w:bidi="gu_IN"/>
        </w:rPr>
        <w:t>7</w:t>
      </w:r>
      <w:r>
        <w:rPr>
          <w:lang w:val="gu_IN" w:bidi="gu_IN"/>
        </w:rPr>
        <w:t xml:space="preserve"> પણ સર્વ માણસોમાં એવું જ્ઞાન નથી કેટલાક લોકોને હજુ સુધી મૂર્તિનો પરિચય હોવાથી તેની પ્રસાદી તરીકે તે ખાય છે અને તેઓનું અંતઃકરણ નિર્બળ હોવાથી ભ્રષ્ટ થાય છે</w:t>
      </w:r>
    </w:p>
    <w:p>
      <w:pPr/>
      <w:r>
        <w:rPr>
          <w:lang w:val="gu_IN" w:bidi="gu_IN"/>
        </w:rPr>
      </w:r>
      <w:r>
        <w:rPr>
          <w:vertAlign w:val="superscript"/>
          <w:lang w:val="gu_IN" w:bidi="gu_IN"/>
        </w:rPr>
        <w:t>8</w:t>
      </w:r>
      <w:r>
        <w:rPr>
          <w:lang w:val="gu_IN" w:bidi="gu_IN"/>
        </w:rPr>
        <w:t xml:space="preserve"> પણ ભોજનથી આપણે ઈશ્વરને માન્ય થતા નથી જો ન ખાઈએ તો આપણે વધારે સારા થતા નથી અને જો ખાઈએ તો વધારે ખરાબ થતા નથી</w:t>
      </w:r>
    </w:p>
    <w:p>
      <w:pPr/>
      <w:r>
        <w:rPr>
          <w:lang w:val="gu_IN" w:bidi="gu_IN"/>
        </w:rPr>
      </w:r>
      <w:r>
        <w:rPr>
          <w:vertAlign w:val="superscript"/>
          <w:lang w:val="gu_IN" w:bidi="gu_IN"/>
        </w:rPr>
        <w:t>9</w:t>
      </w:r>
      <w:r>
        <w:rPr>
          <w:lang w:val="gu_IN" w:bidi="gu_IN"/>
        </w:rPr>
        <w:t xml:space="preserve"> પણ સાવધાન રહો રખેને આ તમારી છૂટ નિર્બળોને કોઈ રીતે ગેરમાર્ગે દોરે</w:t>
      </w:r>
    </w:p>
    <w:p>
      <w:pPr/>
      <w:r>
        <w:rPr>
          <w:lang w:val="gu_IN" w:bidi="gu_IN"/>
        </w:rPr>
      </w:r>
      <w:r>
        <w:rPr>
          <w:vertAlign w:val="superscript"/>
          <w:lang w:val="gu_IN" w:bidi="gu_IN"/>
        </w:rPr>
        <w:t>10</w:t>
      </w:r>
      <w:r>
        <w:rPr>
          <w:lang w:val="gu_IN" w:bidi="gu_IN"/>
        </w:rPr>
        <w:t xml:space="preserve"> કેમ કે તારા જેવા જ્ઞાની માણસને મૂર્તિના મંદિરમાં બેસીને ભોજન કરતાં જો કોઈ નિર્બળ અંતઃકરણવાળો માણસ જુએ તો શું તેનું અંતઃકરણ મૂર્તિઓની પ્રસાદી ખાવાની હિંમત નહિ કરશે</w:t>
      </w:r>
    </w:p>
    <w:p>
      <w:pPr/>
      <w:r>
        <w:rPr>
          <w:lang w:val="gu_IN" w:bidi="gu_IN"/>
        </w:rPr>
      </w:r>
      <w:r>
        <w:rPr>
          <w:vertAlign w:val="superscript"/>
          <w:lang w:val="gu_IN" w:bidi="gu_IN"/>
        </w:rPr>
        <w:t>11</w:t>
      </w:r>
      <w:r>
        <w:rPr>
          <w:lang w:val="gu_IN" w:bidi="gu_IN"/>
        </w:rPr>
        <w:t xml:space="preserve"> એવી રીતે તારા જ્ઞાનથી તારો નિર્બળ ભાઈ જેને લીધે ખ્રિસ્ત મૃત્યુ પામ્યા તેનો નાશ થાય</w:t>
      </w:r>
    </w:p>
    <w:p>
      <w:pPr/>
      <w:r>
        <w:rPr>
          <w:lang w:val="gu_IN" w:bidi="gu_IN"/>
        </w:rPr>
      </w:r>
      <w:r>
        <w:rPr>
          <w:vertAlign w:val="superscript"/>
          <w:lang w:val="gu_IN" w:bidi="gu_IN"/>
        </w:rPr>
        <w:t>12</w:t>
      </w:r>
      <w:r>
        <w:rPr>
          <w:lang w:val="gu_IN" w:bidi="gu_IN"/>
        </w:rPr>
        <w:t xml:space="preserve"> અને એમ ભાઈઓની વિરુદ્ધ પાપ કરીને તથા તેઓનાં નિર્બળ અંતઃકરણોને આઘાત પમાડીને તમે ખ્રિસ્તની વિરુદ્ધ પાપ કરો છો</w:t>
      </w:r>
    </w:p>
    <w:p>
      <w:pPr/>
      <w:r>
        <w:rPr>
          <w:lang w:val="gu_IN" w:bidi="gu_IN"/>
        </w:rPr>
      </w:r>
      <w:r>
        <w:rPr>
          <w:vertAlign w:val="superscript"/>
          <w:lang w:val="gu_IN" w:bidi="gu_IN"/>
        </w:rPr>
        <w:t>13</w:t>
      </w:r>
      <w:r>
        <w:rPr>
          <w:lang w:val="gu_IN" w:bidi="gu_IN"/>
        </w:rPr>
        <w:t xml:space="preserve"> તેથી હું પ્રસાદી ખાઉં તેનાથી મારો ભાઈ ગફલતમાં પડે તો તે ગફલતમાં ન પડે એ માટે હું ક્યારેય પણ માંસ નહિ ખાઉં</w:t>
      </w:r>
    </w:p>
    <w:p>
      <w:pPr>
        <w:pStyle w:val="Heading2"/>
      </w:pPr>
      <w:r>
        <w:rPr>
          <w:lang w:val="gu_IN" w:bidi="gu_IN"/>
        </w:rPr>
        <w:t>1 Corinthians 9:1</w:t>
      </w:r>
      <w:r>
        <w:rPr>
          <w:lang w:val="gu_IN" w:bidi="gu_IN"/>
        </w:rPr>
      </w:r>
    </w:p>
    <w:p>
      <w:pPr/>
      <w:r>
        <w:rPr>
          <w:lang w:val="gu_IN" w:bidi="gu_IN"/>
        </w:rPr>
      </w:r>
      <w:r>
        <w:rPr>
          <w:vertAlign w:val="superscript"/>
          <w:lang w:val="gu_IN" w:bidi="gu_IN"/>
        </w:rPr>
        <w:t>1</w:t>
      </w:r>
      <w:r>
        <w:rPr>
          <w:lang w:val="gu_IN" w:bidi="gu_IN"/>
        </w:rPr>
        <w:t xml:space="preserve"> શું હું સ્વતંત્ર નથી શું હું પ્રેરિત નથી શું મને આપણા પ્રભુ ઈસુ ખ્રિસ્તનું દર્શન થયું નથી શું તમે પ્રભુમાં મારી સેવાનું ફળ નથી</w:t>
      </w:r>
    </w:p>
    <w:p>
      <w:pPr/>
      <w:r>
        <w:rPr>
          <w:lang w:val="gu_IN" w:bidi="gu_IN"/>
        </w:rPr>
      </w:r>
      <w:r>
        <w:rPr>
          <w:vertAlign w:val="superscript"/>
          <w:lang w:val="gu_IN" w:bidi="gu_IN"/>
        </w:rPr>
        <w:t>2</w:t>
      </w:r>
      <w:r>
        <w:rPr>
          <w:lang w:val="gu_IN" w:bidi="gu_IN"/>
        </w:rPr>
        <w:t xml:space="preserve"> જો કે હું બીજાઓની દ્રષ્ટિમાં પ્રેરિત ન હોઉ તોપણ નિશ્ચે તમારી નજરે તો છું જ કેમ કે પ્રભુમાં તમે મારા પ્રેરિતપણાનો પુરાવો છો</w:t>
      </w:r>
    </w:p>
    <w:p>
      <w:pPr/>
      <w:r>
        <w:rPr>
          <w:lang w:val="gu_IN" w:bidi="gu_IN"/>
        </w:rPr>
      </w:r>
      <w:r>
        <w:rPr>
          <w:vertAlign w:val="superscript"/>
          <w:lang w:val="gu_IN" w:bidi="gu_IN"/>
        </w:rPr>
        <w:t>3</w:t>
      </w:r>
      <w:r>
        <w:rPr>
          <w:lang w:val="gu_IN" w:bidi="gu_IN"/>
        </w:rPr>
        <w:t xml:space="preserve"> મારી ખણખોદ કરનારાને મારો એ જ પ્રત્યુત્તર છે</w:t>
      </w:r>
    </w:p>
    <w:p>
      <w:pPr/>
      <w:r>
        <w:rPr>
          <w:lang w:val="gu_IN" w:bidi="gu_IN"/>
        </w:rPr>
      </w:r>
      <w:r>
        <w:rPr>
          <w:vertAlign w:val="superscript"/>
          <w:lang w:val="gu_IN" w:bidi="gu_IN"/>
        </w:rPr>
        <w:t>4</w:t>
      </w:r>
      <w:r>
        <w:rPr>
          <w:lang w:val="gu_IN" w:bidi="gu_IN"/>
        </w:rPr>
        <w:t xml:space="preserve"> શું અમને ખાવાપીવાનો અધિકાર નથી</w:t>
      </w:r>
    </w:p>
    <w:p>
      <w:pPr/>
      <w:r>
        <w:rPr>
          <w:lang w:val="gu_IN" w:bidi="gu_IN"/>
        </w:rPr>
      </w:r>
      <w:r>
        <w:rPr>
          <w:vertAlign w:val="superscript"/>
          <w:lang w:val="gu_IN" w:bidi="gu_IN"/>
        </w:rPr>
        <w:t>5</w:t>
      </w:r>
      <w:r>
        <w:rPr>
          <w:lang w:val="gu_IN" w:bidi="gu_IN"/>
        </w:rPr>
        <w:t xml:space="preserve"> શું જેવો બીજા પ્રેરિતોને પ્રભુના ભાઈઓને તથા પિતરને છે તેવો મને પણ વિશ્વાસી સ્ત્રીને સાથે લઇ ફરવાનો અધિકાર નથી</w:t>
      </w:r>
    </w:p>
    <w:p>
      <w:pPr/>
      <w:r>
        <w:rPr>
          <w:lang w:val="gu_IN" w:bidi="gu_IN"/>
        </w:rPr>
      </w:r>
      <w:r>
        <w:rPr>
          <w:vertAlign w:val="superscript"/>
          <w:lang w:val="gu_IN" w:bidi="gu_IN"/>
        </w:rPr>
        <w:t>6</w:t>
      </w:r>
      <w:r>
        <w:rPr>
          <w:lang w:val="gu_IN" w:bidi="gu_IN"/>
        </w:rPr>
        <w:t xml:space="preserve"> અથવા શું ધંધો રોજગાર કરીને ગુજરાન ચલાવવાનું કેવળ તથા બાર્નાબાસને માટે જ છે</w:t>
      </w:r>
    </w:p>
    <w:p>
      <w:pPr/>
      <w:r>
        <w:rPr>
          <w:lang w:val="gu_IN" w:bidi="gu_IN"/>
        </w:rPr>
      </w:r>
      <w:r>
        <w:rPr>
          <w:vertAlign w:val="superscript"/>
          <w:lang w:val="gu_IN" w:bidi="gu_IN"/>
        </w:rPr>
        <w:t>7</w:t>
      </w:r>
      <w:r>
        <w:rPr>
          <w:lang w:val="gu_IN" w:bidi="gu_IN"/>
        </w:rPr>
        <w:t xml:space="preserve"> એવો કયો સિપાઈ છે કે જે પોતાના ખર્ચથી લડાઈમાં જાય છે દ્રાક્ષાવાડી રોપીને તેનું ફળ કોણ ખાતો નથી અથવા કોણ ટોળું જાનવર પાળીને તેના દૂધનો ઉપભોગ કરતો નથી</w:t>
      </w:r>
    </w:p>
    <w:p>
      <w:pPr/>
      <w:r>
        <w:rPr>
          <w:lang w:val="gu_IN" w:bidi="gu_IN"/>
        </w:rPr>
      </w:r>
      <w:r>
        <w:rPr>
          <w:vertAlign w:val="superscript"/>
          <w:lang w:val="gu_IN" w:bidi="gu_IN"/>
        </w:rPr>
        <w:t>8</w:t>
      </w:r>
      <w:r>
        <w:rPr>
          <w:lang w:val="gu_IN" w:bidi="gu_IN"/>
        </w:rPr>
        <w:t xml:space="preserve"> એ વાતો શું હું માણસોના વિચારોથી કહું છુ અથવા શું નિયમશાસ્ત્ર પણ એ વાતો કહેતું નથી</w:t>
      </w:r>
    </w:p>
    <w:p>
      <w:pPr/>
      <w:r>
        <w:rPr>
          <w:lang w:val="gu_IN" w:bidi="gu_IN"/>
        </w:rPr>
      </w:r>
      <w:r>
        <w:rPr>
          <w:vertAlign w:val="superscript"/>
          <w:lang w:val="gu_IN" w:bidi="gu_IN"/>
        </w:rPr>
        <w:t>9</w:t>
      </w:r>
      <w:r>
        <w:rPr>
          <w:lang w:val="gu_IN" w:bidi="gu_IN"/>
        </w:rPr>
        <w:t xml:space="preserve"> કેમ કે મૂસાના નિયમશાસ્ત્રમાં લખ્યું છે કે પારે ફરનાર બળદના મોં પર શીંકીજાળી ન બાંધ શું આવી આજ્ઞા આપવામાં શું ઈશ્વર બળદની ચિંતા કરે છે</w:t>
      </w:r>
    </w:p>
    <w:p>
      <w:pPr/>
      <w:r>
        <w:rPr>
          <w:lang w:val="gu_IN" w:bidi="gu_IN"/>
        </w:rPr>
      </w:r>
      <w:r>
        <w:rPr>
          <w:vertAlign w:val="superscript"/>
          <w:lang w:val="gu_IN" w:bidi="gu_IN"/>
        </w:rPr>
        <w:t>10</w:t>
      </w:r>
      <w:r>
        <w:rPr>
          <w:lang w:val="gu_IN" w:bidi="gu_IN"/>
        </w:rPr>
        <w:t xml:space="preserve"> કે વિશેષ આપણાં લીધે તે એમ કહે છે આપણાં લીધે તો લખ્યું છે કે જે ખેડે છે તે આશાથી ખેડે અને જે મસળે છે તે ફળ પામવાની આશાથી તે કરે</w:t>
      </w:r>
    </w:p>
    <w:p>
      <w:pPr/>
      <w:r>
        <w:rPr>
          <w:lang w:val="gu_IN" w:bidi="gu_IN"/>
        </w:rPr>
      </w:r>
      <w:r>
        <w:rPr>
          <w:vertAlign w:val="superscript"/>
          <w:lang w:val="gu_IN" w:bidi="gu_IN"/>
        </w:rPr>
        <w:t>11</w:t>
      </w:r>
      <w:r>
        <w:rPr>
          <w:lang w:val="gu_IN" w:bidi="gu_IN"/>
        </w:rPr>
        <w:t xml:space="preserve"> જો અમે તમારે માટે આત્મિક બાબતો વાવી છે તો અમે તમારી શરીર ઉપયોગી બાબતો લણીએ એ કઈ વધારે પડતું કહેવાય</w:t>
      </w:r>
    </w:p>
    <w:p>
      <w:pPr/>
      <w:r>
        <w:rPr>
          <w:lang w:val="gu_IN" w:bidi="gu_IN"/>
        </w:rPr>
      </w:r>
      <w:r>
        <w:rPr>
          <w:vertAlign w:val="superscript"/>
          <w:lang w:val="gu_IN" w:bidi="gu_IN"/>
        </w:rPr>
        <w:t>12</w:t>
      </w:r>
      <w:r>
        <w:rPr>
          <w:lang w:val="gu_IN" w:bidi="gu_IN"/>
        </w:rPr>
        <w:t xml:space="preserve"> જો બીજાઓ તમારા પરના એ હકનો લાભ લે છે તો તેઓના કરતા અમે વિશેષે દાવેદાર નથી શું તો પણ એ હકનો અમે ઉપયોગ કર્યો નથી પણ ખ્રિસ્તની સુવાર્તાને કંઈ અટકાવરૂપ ન થવાય માટે અમે સર્વ સહન કરીએ છીએ</w:t>
      </w:r>
    </w:p>
    <w:p>
      <w:pPr/>
      <w:r>
        <w:rPr>
          <w:lang w:val="gu_IN" w:bidi="gu_IN"/>
        </w:rPr>
      </w:r>
      <w:r>
        <w:rPr>
          <w:vertAlign w:val="superscript"/>
          <w:lang w:val="gu_IN" w:bidi="gu_IN"/>
        </w:rPr>
        <w:t>13</w:t>
      </w:r>
      <w:r>
        <w:rPr>
          <w:lang w:val="gu_IN" w:bidi="gu_IN"/>
        </w:rPr>
        <w:t xml:space="preserve"> એ શું તમે નથી જાણતા કે જેઓ ભક્તિસ્થાનમાં સેવાનું કામ કરે છે તેઓ ભક્તિસ્થાનનું ખાય છે જેઓ યજ્ઞવેદીની સેવા કરે છે તેઓ યજ્ઞવેદીના ભાગીદાર છે એ શું તમે નથી જાણતા</w:t>
      </w:r>
    </w:p>
    <w:p>
      <w:pPr/>
      <w:r>
        <w:rPr>
          <w:lang w:val="gu_IN" w:bidi="gu_IN"/>
        </w:rPr>
      </w:r>
      <w:r>
        <w:rPr>
          <w:vertAlign w:val="superscript"/>
          <w:lang w:val="gu_IN" w:bidi="gu_IN"/>
        </w:rPr>
        <w:t>14</w:t>
      </w:r>
      <w:r>
        <w:rPr>
          <w:lang w:val="gu_IN" w:bidi="gu_IN"/>
        </w:rPr>
        <w:t xml:space="preserve"> એમ જ પ્રભુએ ઠરાવ્યું કે જેઓ સુવાર્તા પ્રગટ કરે છે તેઓ સુવાર્તાથી પોતાનું ગુજરાન ચલાવે</w:t>
      </w:r>
    </w:p>
    <w:p>
      <w:pPr/>
      <w:r>
        <w:rPr>
          <w:lang w:val="gu_IN" w:bidi="gu_IN"/>
        </w:rPr>
      </w:r>
      <w:r>
        <w:rPr>
          <w:vertAlign w:val="superscript"/>
          <w:lang w:val="gu_IN" w:bidi="gu_IN"/>
        </w:rPr>
        <w:t>15</w:t>
      </w:r>
      <w:r>
        <w:rPr>
          <w:lang w:val="gu_IN" w:bidi="gu_IN"/>
        </w:rPr>
        <w:t xml:space="preserve"> પણ એવા કશો વહીવટ મેં નથી કર્યો મને એવા લાભ મળે તે માટે હું આ લખું છુ એવું નથી કેમ કે કોઈ મારુ અભિમાન કરવાનું કારણ વ્યર્થ કરે એ કરતાં મરવું તે મારે માટે બહેતર છે</w:t>
      </w:r>
    </w:p>
    <w:p>
      <w:pPr/>
      <w:r>
        <w:rPr>
          <w:lang w:val="gu_IN" w:bidi="gu_IN"/>
        </w:rPr>
      </w:r>
      <w:r>
        <w:rPr>
          <w:vertAlign w:val="superscript"/>
          <w:lang w:val="gu_IN" w:bidi="gu_IN"/>
        </w:rPr>
        <w:t>16</w:t>
      </w:r>
      <w:r>
        <w:rPr>
          <w:lang w:val="gu_IN" w:bidi="gu_IN"/>
        </w:rPr>
        <w:t xml:space="preserve"> કેમ કે જો હું સુવાર્તા પ્રગટ કરું તો મારા માટે એ ગર્વનું કારણ નથી કેમ કે એ મારી ફરજ છે અને જો હું સુવાર્તા પ્રગટ ન કરું તો મને અફસોસ છે</w:t>
      </w:r>
    </w:p>
    <w:p>
      <w:pPr/>
      <w:r>
        <w:rPr>
          <w:lang w:val="gu_IN" w:bidi="gu_IN"/>
        </w:rPr>
      </w:r>
      <w:r>
        <w:rPr>
          <w:vertAlign w:val="superscript"/>
          <w:lang w:val="gu_IN" w:bidi="gu_IN"/>
        </w:rPr>
        <w:t>17</w:t>
      </w:r>
      <w:r>
        <w:rPr>
          <w:lang w:val="gu_IN" w:bidi="gu_IN"/>
        </w:rPr>
        <w:t xml:space="preserve"> જો હું ખુશીથી તે પ્રગટ કરું તો મને બદલો મળે છે પણ જો ખુશીથી ના કરું તો મને એનો કારભાર સોંપવામાં આવ્યો છે</w:t>
      </w:r>
    </w:p>
    <w:p>
      <w:pPr/>
      <w:r>
        <w:rPr>
          <w:lang w:val="gu_IN" w:bidi="gu_IN"/>
        </w:rPr>
      </w:r>
      <w:r>
        <w:rPr>
          <w:vertAlign w:val="superscript"/>
          <w:lang w:val="gu_IN" w:bidi="gu_IN"/>
        </w:rPr>
        <w:t>18</w:t>
      </w:r>
      <w:r>
        <w:rPr>
          <w:lang w:val="gu_IN" w:bidi="gu_IN"/>
        </w:rPr>
        <w:t xml:space="preserve"> માટે મને શો બદલો છે એ કે સુવાર્તા પ્રગટ કરતાં હું ખ્રિસ્તની સુવાર્તા મફત પ્રગટ કરુ એ માટે કે સુવાર્તામાં મારો જે અધિકાર તેનો હું પૂરેપૂરો લાભ લઉં નહિ</w:t>
      </w:r>
    </w:p>
    <w:p>
      <w:pPr/>
      <w:r>
        <w:rPr>
          <w:lang w:val="gu_IN" w:bidi="gu_IN"/>
        </w:rPr>
      </w:r>
      <w:r>
        <w:rPr>
          <w:vertAlign w:val="superscript"/>
          <w:lang w:val="gu_IN" w:bidi="gu_IN"/>
        </w:rPr>
        <w:t>19</w:t>
      </w:r>
      <w:r>
        <w:rPr>
          <w:lang w:val="gu_IN" w:bidi="gu_IN"/>
        </w:rPr>
        <w:t xml:space="preserve"> કેમ કે સર્વથી સ્વતંત્ર હોવા છતાં માણસોને વિશ્વાસી સમુદાયમાં લાવવા માટે હું પોતે જ સર્વનો દાસ થયો</w:t>
      </w:r>
    </w:p>
    <w:p>
      <w:pPr/>
      <w:r>
        <w:rPr>
          <w:lang w:val="gu_IN" w:bidi="gu_IN"/>
        </w:rPr>
      </w:r>
      <w:r>
        <w:rPr>
          <w:vertAlign w:val="superscript"/>
          <w:lang w:val="gu_IN" w:bidi="gu_IN"/>
        </w:rPr>
        <w:t>20</w:t>
      </w:r>
      <w:r>
        <w:rPr>
          <w:lang w:val="gu_IN" w:bidi="gu_IN"/>
        </w:rPr>
        <w:t xml:space="preserve"> યહૂદીઓને પ્રાપ્ત કરવા સારુ હું યહૂદીઓમાં યહૂદી જેવો થયો નિયમાધીન ન હોવા છતાં હું નિયમાધીન જેવો થયો</w:t>
      </w:r>
    </w:p>
    <w:p>
      <w:pPr/>
      <w:r>
        <w:rPr>
          <w:lang w:val="gu_IN" w:bidi="gu_IN"/>
        </w:rPr>
      </w:r>
      <w:r>
        <w:rPr>
          <w:vertAlign w:val="superscript"/>
          <w:lang w:val="gu_IN" w:bidi="gu_IN"/>
        </w:rPr>
        <w:t>21</w:t>
      </w:r>
      <w:r>
        <w:rPr>
          <w:lang w:val="gu_IN" w:bidi="gu_IN"/>
        </w:rPr>
        <w:t xml:space="preserve"> નિયમરહિતોને મેળવવા સારુ નિયમરહિત જેવો થયો ઈશ્વરને માટે તો નિયમરહિત નહિ ખ્રિસ્તને માટે નિયમસહિત</w:t>
      </w:r>
    </w:p>
    <w:p>
      <w:pPr/>
      <w:r>
        <w:rPr>
          <w:lang w:val="gu_IN" w:bidi="gu_IN"/>
        </w:rPr>
      </w:r>
      <w:r>
        <w:rPr>
          <w:vertAlign w:val="superscript"/>
          <w:lang w:val="gu_IN" w:bidi="gu_IN"/>
        </w:rPr>
        <w:t>22</w:t>
      </w:r>
      <w:r>
        <w:rPr>
          <w:lang w:val="gu_IN" w:bidi="gu_IN"/>
        </w:rPr>
        <w:t xml:space="preserve"> નિર્બળોને લાવવા માટે નિર્બળોની સાથે હું નિર્બળ જેવો થયો દરેક રીતે કેટલાકના ઉધ્ધારને માટે સર્વની સાથે સર્વના જેવા થયો</w:t>
      </w:r>
    </w:p>
    <w:p>
      <w:pPr/>
      <w:r>
        <w:rPr>
          <w:lang w:val="gu_IN" w:bidi="gu_IN"/>
        </w:rPr>
      </w:r>
      <w:r>
        <w:rPr>
          <w:vertAlign w:val="superscript"/>
          <w:lang w:val="gu_IN" w:bidi="gu_IN"/>
        </w:rPr>
        <w:t>23</w:t>
      </w:r>
      <w:r>
        <w:rPr>
          <w:lang w:val="gu_IN" w:bidi="gu_IN"/>
        </w:rPr>
        <w:t xml:space="preserve"> હું સુવાર્તાને લીધે બધું કરું છું એ માટે કે હું તેનો સહભાગી થાઉં</w:t>
      </w:r>
    </w:p>
    <w:p>
      <w:pPr/>
      <w:r>
        <w:rPr>
          <w:lang w:val="gu_IN" w:bidi="gu_IN"/>
        </w:rPr>
      </w:r>
      <w:r>
        <w:rPr>
          <w:vertAlign w:val="superscript"/>
          <w:lang w:val="gu_IN" w:bidi="gu_IN"/>
        </w:rPr>
        <w:t>24</w:t>
      </w:r>
      <w:r>
        <w:rPr>
          <w:lang w:val="gu_IN" w:bidi="gu_IN"/>
        </w:rPr>
        <w:t xml:space="preserve"> શું તમે નથી જાણતા કે શરતમાં દોડનારા સર્વ તો ઇનામને માટે દોડે છે પણ ઇનામ એકને જ મળે છે તમે એવું દોડો કે ઈનામ તમને મળે</w:t>
      </w:r>
    </w:p>
    <w:p>
      <w:pPr/>
      <w:r>
        <w:rPr>
          <w:lang w:val="gu_IN" w:bidi="gu_IN"/>
        </w:rPr>
      </w:r>
      <w:r>
        <w:rPr>
          <w:vertAlign w:val="superscript"/>
          <w:lang w:val="gu_IN" w:bidi="gu_IN"/>
        </w:rPr>
        <w:t>25</w:t>
      </w:r>
      <w:r>
        <w:rPr>
          <w:lang w:val="gu_IN" w:bidi="gu_IN"/>
        </w:rPr>
        <w:t xml:space="preserve"> પ્રત્યેક પહેલવાન સર્વ પ્રકારે સ્વદમન કરે છે તેઓ તો વિનાશી મુગટ પામવા માટે એવું કરે છે પણ આપણે અવિનાશી મુગટ પામવા માટે</w:t>
      </w:r>
    </w:p>
    <w:p>
      <w:pPr/>
      <w:r>
        <w:rPr>
          <w:lang w:val="gu_IN" w:bidi="gu_IN"/>
        </w:rPr>
      </w:r>
      <w:r>
        <w:rPr>
          <w:vertAlign w:val="superscript"/>
          <w:lang w:val="gu_IN" w:bidi="gu_IN"/>
        </w:rPr>
        <w:t>26</w:t>
      </w:r>
      <w:r>
        <w:rPr>
          <w:lang w:val="gu_IN" w:bidi="gu_IN"/>
        </w:rPr>
        <w:t xml:space="preserve"> એ માટે હું એવી રીતે દોડું છું પણ શંકા રાખનારની જેમ નહિ હું મુક્કેબાજ છું પણ હવામાં મુક્કા મારનારના જેવો નહિ</w:t>
      </w:r>
    </w:p>
    <w:p>
      <w:pPr/>
      <w:r>
        <w:rPr>
          <w:lang w:val="gu_IN" w:bidi="gu_IN"/>
        </w:rPr>
      </w:r>
      <w:r>
        <w:rPr>
          <w:vertAlign w:val="superscript"/>
          <w:lang w:val="gu_IN" w:bidi="gu_IN"/>
        </w:rPr>
        <w:t>27</w:t>
      </w:r>
      <w:r>
        <w:rPr>
          <w:lang w:val="gu_IN" w:bidi="gu_IN"/>
        </w:rPr>
        <w:t xml:space="preserve"> હું મારા શરીરને શિસ્ત તથા સંયમમાં રાખું છું રખેને બીજાઓને સુવાર્તા પ્રગટ કર્યા છતાં કદાચ હું પોતે પડતો મુકાઉં</w:t>
      </w:r>
    </w:p>
    <w:p>
      <w:pPr>
        <w:pStyle w:val="Heading2"/>
      </w:pPr>
      <w:r>
        <w:rPr>
          <w:lang w:val="gu_IN" w:bidi="gu_IN"/>
        </w:rPr>
        <w:t>1 Corinthians 10:1</w:t>
      </w:r>
      <w:r>
        <w:rPr>
          <w:lang w:val="gu_IN" w:bidi="gu_IN"/>
        </w:rPr>
      </w:r>
    </w:p>
    <w:p>
      <w:pPr/>
      <w:r>
        <w:rPr>
          <w:lang w:val="gu_IN" w:bidi="gu_IN"/>
        </w:rPr>
      </w:r>
      <w:r>
        <w:rPr>
          <w:vertAlign w:val="superscript"/>
          <w:lang w:val="gu_IN" w:bidi="gu_IN"/>
        </w:rPr>
        <w:t>1</w:t>
      </w:r>
      <w:r>
        <w:rPr>
          <w:lang w:val="gu_IN" w:bidi="gu_IN"/>
        </w:rPr>
        <w:t xml:space="preserve"> મારા ભાઈઓ હું ઇચ્છતો નથી કે તમે આ બાબત વિષે અજાણ્યા રહો કે આપણા સર્વ પૂર્વજો વાદળા ની છાયા નીચે સમુદ્રમાં થઈને પાર ગયા</w:t>
      </w:r>
    </w:p>
    <w:p>
      <w:pPr/>
      <w:r>
        <w:rPr>
          <w:lang w:val="gu_IN" w:bidi="gu_IN"/>
        </w:rPr>
      </w:r>
      <w:r>
        <w:rPr>
          <w:vertAlign w:val="superscript"/>
          <w:lang w:val="gu_IN" w:bidi="gu_IN"/>
        </w:rPr>
        <w:t>2</w:t>
      </w:r>
      <w:r>
        <w:rPr>
          <w:lang w:val="gu_IN" w:bidi="gu_IN"/>
        </w:rPr>
        <w:t xml:space="preserve"> તેઓ સર્વ મૂસાના અનુયાયી થવાને વાદળમાં તથા સમુદ્રમાં બાપ્તિસ્મા પામ્યા</w:t>
      </w:r>
    </w:p>
    <w:p>
      <w:pPr/>
      <w:r>
        <w:rPr>
          <w:lang w:val="gu_IN" w:bidi="gu_IN"/>
        </w:rPr>
      </w:r>
      <w:r>
        <w:rPr>
          <w:vertAlign w:val="superscript"/>
          <w:lang w:val="gu_IN" w:bidi="gu_IN"/>
        </w:rPr>
        <w:t>3</w:t>
      </w:r>
      <w:r>
        <w:rPr>
          <w:lang w:val="gu_IN" w:bidi="gu_IN"/>
        </w:rPr>
        <w:t xml:space="preserve"> સર્વએ એક જ આત્મિક અન્ન ખાધું</w:t>
      </w:r>
    </w:p>
    <w:p>
      <w:pPr/>
      <w:r>
        <w:rPr>
          <w:lang w:val="gu_IN" w:bidi="gu_IN"/>
        </w:rPr>
      </w:r>
      <w:r>
        <w:rPr>
          <w:vertAlign w:val="superscript"/>
          <w:lang w:val="gu_IN" w:bidi="gu_IN"/>
        </w:rPr>
        <w:t>4</w:t>
      </w:r>
      <w:r>
        <w:rPr>
          <w:lang w:val="gu_IN" w:bidi="gu_IN"/>
        </w:rPr>
        <w:t xml:space="preserve"> તેઓ સર્વેએ એક જ આત્મિક પાણી પીધું કેમ કે તેમની પાછળ ચાલનાર આત્મિક ખડકનું પાણી તેઓએ પીધું તે ખડક તો ખ્રિસ્ત હતા</w:t>
      </w:r>
    </w:p>
    <w:p>
      <w:pPr/>
      <w:r>
        <w:rPr>
          <w:lang w:val="gu_IN" w:bidi="gu_IN"/>
        </w:rPr>
      </w:r>
      <w:r>
        <w:rPr>
          <w:vertAlign w:val="superscript"/>
          <w:lang w:val="gu_IN" w:bidi="gu_IN"/>
        </w:rPr>
        <w:t>5</w:t>
      </w:r>
      <w:r>
        <w:rPr>
          <w:lang w:val="gu_IN" w:bidi="gu_IN"/>
        </w:rPr>
        <w:t xml:space="preserve"> પણ તેઓમાંના કેટલાક પર ઈશ્વર પ્રસન્ન નહોતા માટે તેઓ અરણ્યમાં માર્યા ગયા</w:t>
      </w:r>
    </w:p>
    <w:p>
      <w:pPr/>
      <w:r>
        <w:rPr>
          <w:lang w:val="gu_IN" w:bidi="gu_IN"/>
        </w:rPr>
      </w:r>
      <w:r>
        <w:rPr>
          <w:vertAlign w:val="superscript"/>
          <w:lang w:val="gu_IN" w:bidi="gu_IN"/>
        </w:rPr>
        <w:t>6</w:t>
      </w:r>
      <w:r>
        <w:rPr>
          <w:lang w:val="gu_IN" w:bidi="gu_IN"/>
        </w:rPr>
        <w:t xml:space="preserve"> જેમ તેઓ દુષ્ટ વસ્તુઓની વાસના રાખનાર હતા તેવા આપણે ન થઈએ તે માટે આ વાતો આપણે સારુ ચેતવણીરૂપ હતી</w:t>
      </w:r>
    </w:p>
    <w:p>
      <w:pPr/>
      <w:r>
        <w:rPr>
          <w:lang w:val="gu_IN" w:bidi="gu_IN"/>
        </w:rPr>
      </w:r>
      <w:r>
        <w:rPr>
          <w:vertAlign w:val="superscript"/>
          <w:lang w:val="gu_IN" w:bidi="gu_IN"/>
        </w:rPr>
        <w:t>7</w:t>
      </w:r>
      <w:r>
        <w:rPr>
          <w:lang w:val="gu_IN" w:bidi="gu_IN"/>
        </w:rPr>
        <w:t xml:space="preserve"> જેમ તેઓમાંના કેટલાક મૂર્તિપૂજક થયા તે વા તમે ન થાઓ લખેલું છે કે લોક ખાવાપીવા બેઠા અને ઊઠીને નાચવા લાગ્યા</w:t>
      </w:r>
    </w:p>
    <w:p>
      <w:pPr/>
      <w:r>
        <w:rPr>
          <w:lang w:val="gu_IN" w:bidi="gu_IN"/>
        </w:rPr>
      </w:r>
      <w:r>
        <w:rPr>
          <w:vertAlign w:val="superscript"/>
          <w:lang w:val="gu_IN" w:bidi="gu_IN"/>
        </w:rPr>
        <w:t>8</w:t>
      </w:r>
      <w:r>
        <w:rPr>
          <w:lang w:val="gu_IN" w:bidi="gu_IN"/>
        </w:rPr>
        <w:t xml:space="preserve"> જેમ તેઓમાંના કેટલાકે વ્યભિચાર કર્યો અને એક દિવસમાં ત્રેવીસ હજાર માર્યા ગયા એવું આપણે ન કરીએ</w:t>
      </w:r>
    </w:p>
    <w:p>
      <w:pPr/>
      <w:r>
        <w:rPr>
          <w:lang w:val="gu_IN" w:bidi="gu_IN"/>
        </w:rPr>
      </w:r>
      <w:r>
        <w:rPr>
          <w:vertAlign w:val="superscript"/>
          <w:lang w:val="gu_IN" w:bidi="gu_IN"/>
        </w:rPr>
        <w:t>9</w:t>
      </w:r>
      <w:r>
        <w:rPr>
          <w:lang w:val="gu_IN" w:bidi="gu_IN"/>
        </w:rPr>
        <w:t xml:space="preserve"> જેમ તેઓમાંના કેટલાકે પ્રભુની કસોટી કરી અને સર્પોથી નાશ પામ્યા તેમ આપણે ઈશ્વરની કસોટી કરીએ નહિ</w:t>
      </w:r>
    </w:p>
    <w:p>
      <w:pPr/>
      <w:r>
        <w:rPr>
          <w:lang w:val="gu_IN" w:bidi="gu_IN"/>
        </w:rPr>
      </w:r>
      <w:r>
        <w:rPr>
          <w:vertAlign w:val="superscript"/>
          <w:lang w:val="gu_IN" w:bidi="gu_IN"/>
        </w:rPr>
        <w:t>10</w:t>
      </w:r>
      <w:r>
        <w:rPr>
          <w:lang w:val="gu_IN" w:bidi="gu_IN"/>
        </w:rPr>
        <w:t xml:space="preserve"> વળી જેમ તેઓમાંના કેટલાકે કચકચ કરી અને સંહારકે તેમનો સંહાર કર્યો એવી કચકચ તમે ન કરો</w:t>
      </w:r>
    </w:p>
    <w:p>
      <w:pPr/>
      <w:r>
        <w:rPr>
          <w:lang w:val="gu_IN" w:bidi="gu_IN"/>
        </w:rPr>
      </w:r>
      <w:r>
        <w:rPr>
          <w:vertAlign w:val="superscript"/>
          <w:lang w:val="gu_IN" w:bidi="gu_IN"/>
        </w:rPr>
        <w:t>11</w:t>
      </w:r>
      <w:r>
        <w:rPr>
          <w:lang w:val="gu_IN" w:bidi="gu_IN"/>
        </w:rPr>
        <w:t xml:space="preserve"> હવે તે સર્વ તેઓના પર આવી પડ્યું તે તો આપણને સમજે તે માટે થયું જેઓના પર સમયનો અંત આવી લાગ્યો છે એવો બોધ આપણને મળે તેને સારુ તે લખવામાં આવ્યું છે</w:t>
      </w:r>
    </w:p>
    <w:p>
      <w:pPr/>
      <w:r>
        <w:rPr>
          <w:lang w:val="gu_IN" w:bidi="gu_IN"/>
        </w:rPr>
      </w:r>
      <w:r>
        <w:rPr>
          <w:vertAlign w:val="superscript"/>
          <w:lang w:val="gu_IN" w:bidi="gu_IN"/>
        </w:rPr>
        <w:t>12</w:t>
      </w:r>
      <w:r>
        <w:rPr>
          <w:lang w:val="gu_IN" w:bidi="gu_IN"/>
        </w:rPr>
        <w:t xml:space="preserve"> માટે જે કોઈ પોતાને સ્થિર ઊભેલો સમજે છે તે પોતે પડે નહિ માટે સાવચેત રહે</w:t>
      </w:r>
    </w:p>
    <w:p>
      <w:pPr/>
      <w:r>
        <w:rPr>
          <w:lang w:val="gu_IN" w:bidi="gu_IN"/>
        </w:rPr>
      </w:r>
      <w:r>
        <w:rPr>
          <w:vertAlign w:val="superscript"/>
          <w:lang w:val="gu_IN" w:bidi="gu_IN"/>
        </w:rPr>
        <w:t>13</w:t>
      </w:r>
      <w:r>
        <w:rPr>
          <w:lang w:val="gu_IN" w:bidi="gu_IN"/>
        </w:rPr>
        <w:t xml:space="preserve"> માણસ સહન ન કરી શકે એવું કોઈ પરીક્ષણ તમને થયું નથી વળી ઈશ્વર વિશ્વાસુ છે તે તમારી શક્તિ ઉપરાંત પરીક્ષણ તમારા પર આવવા દેશે નહિ પણ તમે તે સહન કરી શકો માટે પરીક્ષણ સાથે છૂટકાનો માર્ગ પણ રાખશે</w:t>
      </w:r>
    </w:p>
    <w:p>
      <w:pPr/>
      <w:r>
        <w:rPr>
          <w:lang w:val="gu_IN" w:bidi="gu_IN"/>
        </w:rPr>
      </w:r>
      <w:r>
        <w:rPr>
          <w:vertAlign w:val="superscript"/>
          <w:lang w:val="gu_IN" w:bidi="gu_IN"/>
        </w:rPr>
        <w:t>14</w:t>
      </w:r>
      <w:r>
        <w:rPr>
          <w:lang w:val="gu_IN" w:bidi="gu_IN"/>
        </w:rPr>
        <w:t xml:space="preserve"> એ માટે મારા પ્રિયજનો મૂર્તિપૂજાથી નાસી જાઓ</w:t>
      </w:r>
    </w:p>
    <w:p>
      <w:pPr/>
      <w:r>
        <w:rPr>
          <w:lang w:val="gu_IN" w:bidi="gu_IN"/>
        </w:rPr>
      </w:r>
      <w:r>
        <w:rPr>
          <w:vertAlign w:val="superscript"/>
          <w:lang w:val="gu_IN" w:bidi="gu_IN"/>
        </w:rPr>
        <w:t>15</w:t>
      </w:r>
      <w:r>
        <w:rPr>
          <w:lang w:val="gu_IN" w:bidi="gu_IN"/>
        </w:rPr>
        <w:t xml:space="preserve"> તમને સમજુ માણસો સમજીને હું એ તમને કહું છું તમે મારી વાતનો વિચાર કરો</w:t>
      </w:r>
    </w:p>
    <w:p>
      <w:pPr/>
      <w:r>
        <w:rPr>
          <w:lang w:val="gu_IN" w:bidi="gu_IN"/>
        </w:rPr>
      </w:r>
      <w:r>
        <w:rPr>
          <w:vertAlign w:val="superscript"/>
          <w:lang w:val="gu_IN" w:bidi="gu_IN"/>
        </w:rPr>
        <w:t>16</w:t>
      </w:r>
      <w:r>
        <w:rPr>
          <w:lang w:val="gu_IN" w:bidi="gu_IN"/>
        </w:rPr>
        <w:t xml:space="preserve"> આશીર્વાદનાં જે પ્યાલા પર આપણે જે આશીર્વાદ માગીએ છીએ તે શું ખ્રિસ્તના રક્તની સંગતરૂપ નથી તથા આપણે જે રોટલી ભાંગીએ છીએ તે શું ખ્રિસ્તના શરીરની સંગતરૂપ નથી</w:t>
      </w:r>
    </w:p>
    <w:p>
      <w:pPr/>
      <w:r>
        <w:rPr>
          <w:lang w:val="gu_IN" w:bidi="gu_IN"/>
        </w:rPr>
      </w:r>
      <w:r>
        <w:rPr>
          <w:vertAlign w:val="superscript"/>
          <w:lang w:val="gu_IN" w:bidi="gu_IN"/>
        </w:rPr>
        <w:t>17</w:t>
      </w:r>
      <w:r>
        <w:rPr>
          <w:lang w:val="gu_IN" w:bidi="gu_IN"/>
        </w:rPr>
        <w:t xml:space="preserve"> રોટલી એક જ છે માટે આપણે ઘણા છતાં એક શરીરરૂપ છીએ કેમ કે આપણે સર્વ એક જ રોટલીના ભાગીદાર છીએ</w:t>
      </w:r>
    </w:p>
    <w:p>
      <w:pPr/>
      <w:r>
        <w:rPr>
          <w:lang w:val="gu_IN" w:bidi="gu_IN"/>
        </w:rPr>
      </w:r>
      <w:r>
        <w:rPr>
          <w:vertAlign w:val="superscript"/>
          <w:lang w:val="gu_IN" w:bidi="gu_IN"/>
        </w:rPr>
        <w:t>18</w:t>
      </w:r>
      <w:r>
        <w:rPr>
          <w:lang w:val="gu_IN" w:bidi="gu_IN"/>
        </w:rPr>
        <w:t xml:space="preserve"> જેઓ જાતિએ ઇઝરાયલી છે તેમને જુઓ શું યજ્ઞાર્પણો ખાનારા વેદીના સહભાગી નથી</w:t>
      </w:r>
    </w:p>
    <w:p>
      <w:pPr/>
      <w:r>
        <w:rPr>
          <w:lang w:val="gu_IN" w:bidi="gu_IN"/>
        </w:rPr>
      </w:r>
      <w:r>
        <w:rPr>
          <w:vertAlign w:val="superscript"/>
          <w:lang w:val="gu_IN" w:bidi="gu_IN"/>
        </w:rPr>
        <w:t>19</w:t>
      </w:r>
      <w:r>
        <w:rPr>
          <w:lang w:val="gu_IN" w:bidi="gu_IN"/>
        </w:rPr>
        <w:t xml:space="preserve"> તો હું શું કહું છું કે મૂર્તિની પ્રસાદી કંઈ છે અથવા મૂર્તિ કંઈ છે</w:t>
      </w:r>
    </w:p>
    <w:p>
      <w:pPr/>
      <w:r>
        <w:rPr>
          <w:lang w:val="gu_IN" w:bidi="gu_IN"/>
        </w:rPr>
      </w:r>
      <w:r>
        <w:rPr>
          <w:vertAlign w:val="superscript"/>
          <w:lang w:val="gu_IN" w:bidi="gu_IN"/>
        </w:rPr>
        <w:t>20</w:t>
      </w:r>
      <w:r>
        <w:rPr>
          <w:lang w:val="gu_IN" w:bidi="gu_IN"/>
        </w:rPr>
        <w:t xml:space="preserve"> ના પણ હું કહું છું કે બિનવિશ્વાસીઓ જે બલિદાન આપે છે તે તેઓ ઈશ્વરને નહિ પણ અશુદ્ધ આત્માઓને આપે છે તમે તેઓનો સંગ ના કરો એવી મારી ઇચ્છા છે</w:t>
      </w:r>
    </w:p>
    <w:p>
      <w:pPr/>
      <w:r>
        <w:rPr>
          <w:lang w:val="gu_IN" w:bidi="gu_IN"/>
        </w:rPr>
      </w:r>
      <w:r>
        <w:rPr>
          <w:vertAlign w:val="superscript"/>
          <w:lang w:val="gu_IN" w:bidi="gu_IN"/>
        </w:rPr>
        <w:t>21</w:t>
      </w:r>
      <w:r>
        <w:rPr>
          <w:lang w:val="gu_IN" w:bidi="gu_IN"/>
        </w:rPr>
        <w:t xml:space="preserve"> તમે પ્રભુના પ્યાલા સાથે અશુદ્ધ આત્માઓનો પ્યાલો પી શકતા નથી તેમ જ તમે પ્રભુના ભોજનની સાથે અશુદ્ધ આત્માઓની ભોજનાના ભાગીદાર થઈ શકતા નથી</w:t>
      </w:r>
    </w:p>
    <w:p>
      <w:pPr/>
      <w:r>
        <w:rPr>
          <w:lang w:val="gu_IN" w:bidi="gu_IN"/>
        </w:rPr>
      </w:r>
      <w:r>
        <w:rPr>
          <w:vertAlign w:val="superscript"/>
          <w:lang w:val="gu_IN" w:bidi="gu_IN"/>
        </w:rPr>
        <w:t>22</w:t>
      </w:r>
      <w:r>
        <w:rPr>
          <w:lang w:val="gu_IN" w:bidi="gu_IN"/>
        </w:rPr>
        <w:t xml:space="preserve"> તો શું આપણે પ્રભુને ચીડવીએ છીએ શું આપણે તેમના કરતાં વધારે બળવાન છીએ</w:t>
      </w:r>
    </w:p>
    <w:p>
      <w:pPr/>
      <w:r>
        <w:rPr>
          <w:lang w:val="gu_IN" w:bidi="gu_IN"/>
        </w:rPr>
      </w:r>
      <w:r>
        <w:rPr>
          <w:vertAlign w:val="superscript"/>
          <w:lang w:val="gu_IN" w:bidi="gu_IN"/>
        </w:rPr>
        <w:t>23</w:t>
      </w:r>
      <w:r>
        <w:rPr>
          <w:lang w:val="gu_IN" w:bidi="gu_IN"/>
        </w:rPr>
        <w:t xml:space="preserve"> સઘળી વસ્તુઓ ઉચિત છે પણ સઘળી ઉપયોગી નથી સઘળી વસ્તુઓ ઉચિત છે પણ સઘળી ઉન્નતિકારક નથી</w:t>
      </w:r>
    </w:p>
    <w:p>
      <w:pPr/>
      <w:r>
        <w:rPr>
          <w:lang w:val="gu_IN" w:bidi="gu_IN"/>
        </w:rPr>
      </w:r>
      <w:r>
        <w:rPr>
          <w:vertAlign w:val="superscript"/>
          <w:lang w:val="gu_IN" w:bidi="gu_IN"/>
        </w:rPr>
        <w:t>24</w:t>
      </w:r>
      <w:r>
        <w:rPr>
          <w:lang w:val="gu_IN" w:bidi="gu_IN"/>
        </w:rPr>
        <w:t xml:space="preserve"> માત્ર પોતાનું જ નહિ પણ દરેકે બીજાનું હિત જોવું</w:t>
      </w:r>
    </w:p>
    <w:p>
      <w:pPr/>
      <w:r>
        <w:rPr>
          <w:lang w:val="gu_IN" w:bidi="gu_IN"/>
        </w:rPr>
      </w:r>
      <w:r>
        <w:rPr>
          <w:vertAlign w:val="superscript"/>
          <w:lang w:val="gu_IN" w:bidi="gu_IN"/>
        </w:rPr>
        <w:t>25</w:t>
      </w:r>
      <w:r>
        <w:rPr>
          <w:lang w:val="gu_IN" w:bidi="gu_IN"/>
        </w:rPr>
        <w:t xml:space="preserve"> જે કંઈ બજારમાં વેચાય છે તે પ્રેરકબુદ્ધિની ખાતર કંઈ પણ પૂછપરછ વગર ખાઓ</w:t>
      </w:r>
    </w:p>
    <w:p>
      <w:pPr/>
      <w:r>
        <w:rPr>
          <w:lang w:val="gu_IN" w:bidi="gu_IN"/>
        </w:rPr>
      </w:r>
      <w:r>
        <w:rPr>
          <w:vertAlign w:val="superscript"/>
          <w:lang w:val="gu_IN" w:bidi="gu_IN"/>
        </w:rPr>
        <w:t>26</w:t>
      </w:r>
      <w:r>
        <w:rPr>
          <w:lang w:val="gu_IN" w:bidi="gu_IN"/>
        </w:rPr>
        <w:t xml:space="preserve"> કેમ કે પૃથ્વી તથા તેમાંનું સર્વસ્વ પ્રભુનું છે</w:t>
      </w:r>
    </w:p>
    <w:p>
      <w:pPr/>
      <w:r>
        <w:rPr>
          <w:lang w:val="gu_IN" w:bidi="gu_IN"/>
        </w:rPr>
      </w:r>
      <w:r>
        <w:rPr>
          <w:vertAlign w:val="superscript"/>
          <w:lang w:val="gu_IN" w:bidi="gu_IN"/>
        </w:rPr>
        <w:t>27</w:t>
      </w:r>
      <w:r>
        <w:rPr>
          <w:lang w:val="gu_IN" w:bidi="gu_IN"/>
        </w:rPr>
        <w:t xml:space="preserve"> જો કોઈ બિનવિશ્વાસી તમને નિમંત્રણ આપે અને તમે જવા ઇચ્છતા હો તો તમારી આગળ જે કંઈ પીરસવામાં આવે તે પ્રેરકબુદ્ધિની ખાતર કશી પૂછપરછ કર્યાં વિના ખાઓ</w:t>
      </w:r>
    </w:p>
    <w:p>
      <w:pPr/>
      <w:r>
        <w:rPr>
          <w:lang w:val="gu_IN" w:bidi="gu_IN"/>
        </w:rPr>
      </w:r>
      <w:r>
        <w:rPr>
          <w:vertAlign w:val="superscript"/>
          <w:lang w:val="gu_IN" w:bidi="gu_IN"/>
        </w:rPr>
        <w:t>28</w:t>
      </w:r>
      <w:r>
        <w:rPr>
          <w:lang w:val="gu_IN" w:bidi="gu_IN"/>
        </w:rPr>
        <w:t xml:space="preserve"> પણ જો કોઈ તમને કહે કે તે મૂર્તિની પ્રસાદી છે તો જેણે તે બતાવ્યું તેની ખાતર તથા પ્રેરકબુદ્ધિની ખાતર તે ન ખાઓ</w:t>
      </w:r>
    </w:p>
    <w:p>
      <w:pPr/>
      <w:r>
        <w:rPr>
          <w:lang w:val="gu_IN" w:bidi="gu_IN"/>
        </w:rPr>
      </w:r>
      <w:r>
        <w:rPr>
          <w:vertAlign w:val="superscript"/>
          <w:lang w:val="gu_IN" w:bidi="gu_IN"/>
        </w:rPr>
        <w:t>29</w:t>
      </w:r>
      <w:r>
        <w:rPr>
          <w:lang w:val="gu_IN" w:bidi="gu_IN"/>
        </w:rPr>
        <w:t xml:space="preserve"> હું જે પ્રેરકબુદ્ધિ કહું છું તે તારી પોતાની નહિ પણ બીજી વ્યક્તિની કેમ કે બીજાની પ્રેરકબુદ્ધિથી મારી સ્વતંત્રતાનો ન્યાય કેમ થાય છે</w:t>
      </w:r>
    </w:p>
    <w:p>
      <w:pPr/>
      <w:r>
        <w:rPr>
          <w:lang w:val="gu_IN" w:bidi="gu_IN"/>
        </w:rPr>
      </w:r>
      <w:r>
        <w:rPr>
          <w:vertAlign w:val="superscript"/>
          <w:lang w:val="gu_IN" w:bidi="gu_IN"/>
        </w:rPr>
        <w:t>30</w:t>
      </w:r>
      <w:r>
        <w:rPr>
          <w:lang w:val="gu_IN" w:bidi="gu_IN"/>
        </w:rPr>
        <w:t xml:space="preserve"> જો હું આભારપૂર્વક તે ખાઉં તો જેને સારુ હું આભાર માનું છું તે વિષે મારી નિંદા કેમ કરવામાં આવે છે</w:t>
      </w:r>
    </w:p>
    <w:p>
      <w:pPr/>
      <w:r>
        <w:rPr>
          <w:lang w:val="gu_IN" w:bidi="gu_IN"/>
        </w:rPr>
      </w:r>
      <w:r>
        <w:rPr>
          <w:vertAlign w:val="superscript"/>
          <w:lang w:val="gu_IN" w:bidi="gu_IN"/>
        </w:rPr>
        <w:t>31</w:t>
      </w:r>
      <w:r>
        <w:rPr>
          <w:lang w:val="gu_IN" w:bidi="gu_IN"/>
        </w:rPr>
        <w:t xml:space="preserve"> માટે તમે ખાઓ કે પીઓ કે જે કંઈ કરો તે સર્વ ઈશ્વરના મહિમાને અર્થે કરો</w:t>
      </w:r>
    </w:p>
    <w:p>
      <w:pPr/>
      <w:r>
        <w:rPr>
          <w:lang w:val="gu_IN" w:bidi="gu_IN"/>
        </w:rPr>
      </w:r>
      <w:r>
        <w:rPr>
          <w:vertAlign w:val="superscript"/>
          <w:lang w:val="gu_IN" w:bidi="gu_IN"/>
        </w:rPr>
        <w:t>32</w:t>
      </w:r>
      <w:r>
        <w:rPr>
          <w:lang w:val="gu_IN" w:bidi="gu_IN"/>
        </w:rPr>
        <w:t xml:space="preserve"> તમે યહૂદીઓને ગ્રીકોને કે ઈશ્વરના વિશ્વાસી સમુદાયને અવરોધ રૂપ ન થાઓ</w:t>
      </w:r>
    </w:p>
    <w:p>
      <w:pPr/>
      <w:r>
        <w:rPr>
          <w:lang w:val="gu_IN" w:bidi="gu_IN"/>
        </w:rPr>
      </w:r>
      <w:r>
        <w:rPr>
          <w:vertAlign w:val="superscript"/>
          <w:lang w:val="gu_IN" w:bidi="gu_IN"/>
        </w:rPr>
        <w:t>33</w:t>
      </w:r>
      <w:r>
        <w:rPr>
          <w:lang w:val="gu_IN" w:bidi="gu_IN"/>
        </w:rPr>
        <w:t xml:space="preserve"> તેઓ ઉધ્ધાર પામે માટે જેમ હું પણ સર્વ બાબતે સર્વને ખુશ રાખીને મારું પોતાનું નહિ પણ ઘણાનું હિત જોઉં છું તેમ જ તમે કરો</w:t>
      </w:r>
    </w:p>
    <w:p>
      <w:pPr>
        <w:pStyle w:val="Heading2"/>
      </w:pPr>
      <w:r>
        <w:rPr>
          <w:lang w:val="gu_IN" w:bidi="gu_IN"/>
        </w:rPr>
        <w:t>1 Corinthians 11:1</w:t>
      </w:r>
      <w:r>
        <w:rPr>
          <w:lang w:val="gu_IN" w:bidi="gu_IN"/>
        </w:rPr>
      </w:r>
    </w:p>
    <w:p>
      <w:pPr/>
      <w:r>
        <w:rPr>
          <w:lang w:val="gu_IN" w:bidi="gu_IN"/>
        </w:rPr>
      </w:r>
      <w:r>
        <w:rPr>
          <w:vertAlign w:val="superscript"/>
          <w:lang w:val="gu_IN" w:bidi="gu_IN"/>
        </w:rPr>
        <w:t>1</w:t>
      </w:r>
      <w:r>
        <w:rPr>
          <w:lang w:val="gu_IN" w:bidi="gu_IN"/>
        </w:rPr>
        <w:t xml:space="preserve"> જેમ હું ખ્રિસ્તને અનુસરું છું તેમ તમે મને અનુસરો</w:t>
      </w:r>
    </w:p>
    <w:p>
      <w:pPr/>
      <w:r>
        <w:rPr>
          <w:lang w:val="gu_IN" w:bidi="gu_IN"/>
        </w:rPr>
      </w:r>
      <w:r>
        <w:rPr>
          <w:vertAlign w:val="superscript"/>
          <w:lang w:val="gu_IN" w:bidi="gu_IN"/>
        </w:rPr>
        <w:t>2</w:t>
      </w:r>
      <w:r>
        <w:rPr>
          <w:lang w:val="gu_IN" w:bidi="gu_IN"/>
        </w:rPr>
        <w:t xml:space="preserve"> વળી તમે બધી બાબતોમાં મારું સ્મરણ કરો છો અને જેમ મેં તમને જે આજ્ઞાઓ આપી તે પ્રમાણે દ્રઢતાથી પાલન કરો છો માટે હું તમારી પ્રશંસા કરું છું</w:t>
      </w:r>
    </w:p>
    <w:p>
      <w:pPr/>
      <w:r>
        <w:rPr>
          <w:lang w:val="gu_IN" w:bidi="gu_IN"/>
        </w:rPr>
      </w:r>
      <w:r>
        <w:rPr>
          <w:vertAlign w:val="superscript"/>
          <w:lang w:val="gu_IN" w:bidi="gu_IN"/>
        </w:rPr>
        <w:t>3</w:t>
      </w:r>
      <w:r>
        <w:rPr>
          <w:lang w:val="gu_IN" w:bidi="gu_IN"/>
        </w:rPr>
        <w:t xml:space="preserve"> હું તમને જણાવવા ચાહું છું કે પ્રત્યેક પુરુષનું શિર ખ્રિસ્ત છે અને સ્ત્રીનું શિર પુરુષ છે અને ખ્રિસ્તનું શિર ઈશ્વર છે</w:t>
      </w:r>
    </w:p>
    <w:p>
      <w:pPr/>
      <w:r>
        <w:rPr>
          <w:lang w:val="gu_IN" w:bidi="gu_IN"/>
        </w:rPr>
      </w:r>
      <w:r>
        <w:rPr>
          <w:vertAlign w:val="superscript"/>
          <w:lang w:val="gu_IN" w:bidi="gu_IN"/>
        </w:rPr>
        <w:t>4</w:t>
      </w:r>
      <w:r>
        <w:rPr>
          <w:lang w:val="gu_IN" w:bidi="gu_IN"/>
        </w:rPr>
        <w:t xml:space="preserve"> જે કોઈ પુરુષ પ્રાર્થના કે પ્રબોધ કરતાં પોતાનું માથું ઢાંકેલું રાખે તો તે પોતાના માથાનું અપમાન કરે છે</w:t>
      </w:r>
    </w:p>
    <w:p>
      <w:pPr/>
      <w:r>
        <w:rPr>
          <w:lang w:val="gu_IN" w:bidi="gu_IN"/>
        </w:rPr>
      </w:r>
      <w:r>
        <w:rPr>
          <w:vertAlign w:val="superscript"/>
          <w:lang w:val="gu_IN" w:bidi="gu_IN"/>
        </w:rPr>
        <w:t>5</w:t>
      </w:r>
      <w:r>
        <w:rPr>
          <w:lang w:val="gu_IN" w:bidi="gu_IN"/>
        </w:rPr>
        <w:t xml:space="preserve"> પરંતુ જે કોઈ સ્ત્રી ખુલ્લે માથે પ્રાર્થના કે પ્રબોધ કરે છે તો તે પોતાના માથાનું અપમાન કરે છે કેમ કે તેમ કરવું તે વાળ ઉતરાવી નાખ્યાં સમાન છે</w:t>
      </w:r>
    </w:p>
    <w:p>
      <w:pPr/>
      <w:r>
        <w:rPr>
          <w:lang w:val="gu_IN" w:bidi="gu_IN"/>
        </w:rPr>
      </w:r>
      <w:r>
        <w:rPr>
          <w:vertAlign w:val="superscript"/>
          <w:lang w:val="gu_IN" w:bidi="gu_IN"/>
        </w:rPr>
        <w:t>6</w:t>
      </w:r>
      <w:r>
        <w:rPr>
          <w:lang w:val="gu_IN" w:bidi="gu_IN"/>
        </w:rPr>
        <w:t xml:space="preserve"> કેમ કે જો સ્ત્રી માથે ઓઢવું નહિ તો તેણે પોતાના વાળ ઉતરાવી નાખવા જોઈએ પણ જો કે વાળ ઉતરાવવાથી સ્ત્રીને શરમ લાગે તો તેણે માથે ઓઢવું જોઈએ</w:t>
      </w:r>
    </w:p>
    <w:p>
      <w:pPr/>
      <w:r>
        <w:rPr>
          <w:lang w:val="gu_IN" w:bidi="gu_IN"/>
        </w:rPr>
      </w:r>
      <w:r>
        <w:rPr>
          <w:vertAlign w:val="superscript"/>
          <w:lang w:val="gu_IN" w:bidi="gu_IN"/>
        </w:rPr>
        <w:t>7</w:t>
      </w:r>
      <w:r>
        <w:rPr>
          <w:lang w:val="gu_IN" w:bidi="gu_IN"/>
        </w:rPr>
        <w:t xml:space="preserve"> કેમ કે પુરુષને માથું ઢાંકવું ઘટતું નથી તે તો ઈશ્વરની પ્રતિમા તથા મહિમા છે પણ સ્ત્રી તો પુરુષનો મહિમા છે</w:t>
      </w:r>
    </w:p>
    <w:p>
      <w:pPr/>
      <w:r>
        <w:rPr>
          <w:lang w:val="gu_IN" w:bidi="gu_IN"/>
        </w:rPr>
      </w:r>
      <w:r>
        <w:rPr>
          <w:vertAlign w:val="superscript"/>
          <w:lang w:val="gu_IN" w:bidi="gu_IN"/>
        </w:rPr>
        <w:t>8</w:t>
      </w:r>
      <w:r>
        <w:rPr>
          <w:lang w:val="gu_IN" w:bidi="gu_IN"/>
        </w:rPr>
        <w:t xml:space="preserve"> કેમ કે પુરુષ સ્ત્રીથી થયો નથી પણ સ્ત્રી પુરુષથી</w:t>
      </w:r>
    </w:p>
    <w:p>
      <w:pPr/>
      <w:r>
        <w:rPr>
          <w:lang w:val="gu_IN" w:bidi="gu_IN"/>
        </w:rPr>
      </w:r>
      <w:r>
        <w:rPr>
          <w:vertAlign w:val="superscript"/>
          <w:lang w:val="gu_IN" w:bidi="gu_IN"/>
        </w:rPr>
        <w:t>9</w:t>
      </w:r>
      <w:r>
        <w:rPr>
          <w:lang w:val="gu_IN" w:bidi="gu_IN"/>
        </w:rPr>
        <w:t xml:space="preserve"> પુરુષનું સર્જન સ્ત્રીને માટે કરવામાં આવ્યુ ન હતું પણ સ્ત્રીનું સર્જન તો પુરુષને માટે કરવામાં આવ્યું હતું</w:t>
      </w:r>
    </w:p>
    <w:p>
      <w:pPr/>
      <w:r>
        <w:rPr>
          <w:lang w:val="gu_IN" w:bidi="gu_IN"/>
        </w:rPr>
      </w:r>
      <w:r>
        <w:rPr>
          <w:vertAlign w:val="superscript"/>
          <w:lang w:val="gu_IN" w:bidi="gu_IN"/>
        </w:rPr>
        <w:t>10</w:t>
      </w:r>
      <w:r>
        <w:rPr>
          <w:lang w:val="gu_IN" w:bidi="gu_IN"/>
        </w:rPr>
        <w:t xml:space="preserve"> આ કારણથી અને દૂતોને લીધે સ્ત્રીએ પોતાની આધીનતા દર્શાવવા માથે ઓઢેલું રાખવું તે ઉચિત છે</w:t>
      </w:r>
    </w:p>
    <w:p>
      <w:pPr/>
      <w:r>
        <w:rPr>
          <w:lang w:val="gu_IN" w:bidi="gu_IN"/>
        </w:rPr>
      </w:r>
      <w:r>
        <w:rPr>
          <w:vertAlign w:val="superscript"/>
          <w:lang w:val="gu_IN" w:bidi="gu_IN"/>
        </w:rPr>
        <w:t>11</w:t>
      </w:r>
      <w:r>
        <w:rPr>
          <w:lang w:val="gu_IN" w:bidi="gu_IN"/>
        </w:rPr>
        <w:t xml:space="preserve"> તોપણ પ્રભુમાં પુરુષ સ્ત્રીરહિત નથી અને સ્ત્રી પુરુષરહિત નથી</w:t>
      </w:r>
    </w:p>
    <w:p>
      <w:pPr/>
      <w:r>
        <w:rPr>
          <w:lang w:val="gu_IN" w:bidi="gu_IN"/>
        </w:rPr>
      </w:r>
      <w:r>
        <w:rPr>
          <w:vertAlign w:val="superscript"/>
          <w:lang w:val="gu_IN" w:bidi="gu_IN"/>
        </w:rPr>
        <w:t>12</w:t>
      </w:r>
      <w:r>
        <w:rPr>
          <w:lang w:val="gu_IN" w:bidi="gu_IN"/>
        </w:rPr>
        <w:t xml:space="preserve"> કેમ કે જેમ સ્ત્રી પુરુષથી છે તેમ પુરુષ સ્ત્રીને આશરે પણ સર્વ પ્રભુથી છે</w:t>
      </w:r>
    </w:p>
    <w:p>
      <w:pPr/>
      <w:r>
        <w:rPr>
          <w:lang w:val="gu_IN" w:bidi="gu_IN"/>
        </w:rPr>
      </w:r>
      <w:r>
        <w:rPr>
          <w:vertAlign w:val="superscript"/>
          <w:lang w:val="gu_IN" w:bidi="gu_IN"/>
        </w:rPr>
        <w:t>13</w:t>
      </w:r>
      <w:r>
        <w:rPr>
          <w:lang w:val="gu_IN" w:bidi="gu_IN"/>
        </w:rPr>
        <w:t xml:space="preserve"> સ્ત્રી ઘુંઘટ વિના ઈશ્વરની પ્રાર્થના કરે એ શું તેને શોભે એ વાતનો નિર્ણય તમે પોતે કરો</w:t>
      </w:r>
    </w:p>
    <w:p>
      <w:pPr/>
      <w:r>
        <w:rPr>
          <w:lang w:val="gu_IN" w:bidi="gu_IN"/>
        </w:rPr>
      </w:r>
      <w:r>
        <w:rPr>
          <w:vertAlign w:val="superscript"/>
          <w:lang w:val="gu_IN" w:bidi="gu_IN"/>
        </w:rPr>
        <w:t>14</w:t>
      </w:r>
      <w:r>
        <w:rPr>
          <w:lang w:val="gu_IN" w:bidi="gu_IN"/>
        </w:rPr>
        <w:t xml:space="preserve"> અથવા શું પ્રકૃતિ પોતે તમને શીખવતી નથી કે જો પુરુષને લાંબા વાળ હોય તો તે તેને અપમાન રૂપ છે</w:t>
      </w:r>
    </w:p>
    <w:p>
      <w:pPr/>
      <w:r>
        <w:rPr>
          <w:lang w:val="gu_IN" w:bidi="gu_IN"/>
        </w:rPr>
      </w:r>
      <w:r>
        <w:rPr>
          <w:vertAlign w:val="superscript"/>
          <w:lang w:val="gu_IN" w:bidi="gu_IN"/>
        </w:rPr>
        <w:t>15</w:t>
      </w:r>
      <w:r>
        <w:rPr>
          <w:lang w:val="gu_IN" w:bidi="gu_IN"/>
        </w:rPr>
        <w:t xml:space="preserve"> પણ જો સ્ત્રીને લાંબા વાળ હોય તો તે તેની શોભા છે કેમ કે તેના વાળ આચ્છાદનને માટે તેને આપવામાં આવે છે</w:t>
      </w:r>
    </w:p>
    <w:p>
      <w:pPr/>
      <w:r>
        <w:rPr>
          <w:lang w:val="gu_IN" w:bidi="gu_IN"/>
        </w:rPr>
      </w:r>
      <w:r>
        <w:rPr>
          <w:vertAlign w:val="superscript"/>
          <w:lang w:val="gu_IN" w:bidi="gu_IN"/>
        </w:rPr>
        <w:t>16</w:t>
      </w:r>
      <w:r>
        <w:rPr>
          <w:lang w:val="gu_IN" w:bidi="gu_IN"/>
        </w:rPr>
        <w:t xml:space="preserve"> પણ જો કોઇ માણસ એ બાબત વિષે વિવાદી માલુમ પડે તો જાણવું કે આપણમાં તથા ઈશ્વરના વિશ્વાસી સમુદાયમાં એવો રીવાજ નથી</w:t>
      </w:r>
    </w:p>
    <w:p>
      <w:pPr/>
      <w:r>
        <w:rPr>
          <w:lang w:val="gu_IN" w:bidi="gu_IN"/>
        </w:rPr>
      </w:r>
      <w:r>
        <w:rPr>
          <w:vertAlign w:val="superscript"/>
          <w:lang w:val="gu_IN" w:bidi="gu_IN"/>
        </w:rPr>
        <w:t>17</w:t>
      </w:r>
      <w:r>
        <w:rPr>
          <w:lang w:val="gu_IN" w:bidi="gu_IN"/>
        </w:rPr>
        <w:t xml:space="preserve"> એ કહીને હું તમારી પ્રશંસા કરતો નથી કેમ કે તમે સુધારાને માટે નહિ પણ બગાડને સારુ ભેગા માળો છો</w:t>
      </w:r>
    </w:p>
    <w:p>
      <w:pPr/>
      <w:r>
        <w:rPr>
          <w:lang w:val="gu_IN" w:bidi="gu_IN"/>
        </w:rPr>
      </w:r>
      <w:r>
        <w:rPr>
          <w:vertAlign w:val="superscript"/>
          <w:lang w:val="gu_IN" w:bidi="gu_IN"/>
        </w:rPr>
        <w:t>18</w:t>
      </w:r>
      <w:r>
        <w:rPr>
          <w:lang w:val="gu_IN" w:bidi="gu_IN"/>
        </w:rPr>
        <w:t xml:space="preserve"> કેમ કે પ્રથમ તમે સભામાં એકઠા થાઓ છો ત્યારે તમારામાં ફાટફૂટ હોવાનું મારા સંભાળવામા આવે છે અને કેટલેક અંશે તે ખરું માનું છુ</w:t>
      </w:r>
    </w:p>
    <w:p>
      <w:pPr/>
      <w:r>
        <w:rPr>
          <w:lang w:val="gu_IN" w:bidi="gu_IN"/>
        </w:rPr>
      </w:r>
      <w:r>
        <w:rPr>
          <w:vertAlign w:val="superscript"/>
          <w:lang w:val="gu_IN" w:bidi="gu_IN"/>
        </w:rPr>
        <w:t>19</w:t>
      </w:r>
      <w:r>
        <w:rPr>
          <w:lang w:val="gu_IN" w:bidi="gu_IN"/>
        </w:rPr>
        <w:t xml:space="preserve"> જેઓ પસંદ થયેલા છે તેઓ પ્રગટ થાય એ માટે જરૂરી છે કે તમારામાં મતભેદ પડે</w:t>
      </w:r>
    </w:p>
    <w:p>
      <w:pPr/>
      <w:r>
        <w:rPr>
          <w:lang w:val="gu_IN" w:bidi="gu_IN"/>
        </w:rPr>
      </w:r>
      <w:r>
        <w:rPr>
          <w:vertAlign w:val="superscript"/>
          <w:lang w:val="gu_IN" w:bidi="gu_IN"/>
        </w:rPr>
        <w:t>20</w:t>
      </w:r>
      <w:r>
        <w:rPr>
          <w:lang w:val="gu_IN" w:bidi="gu_IN"/>
        </w:rPr>
        <w:t xml:space="preserve"> તો તમે એક સ્થાને મળો છો ત્યારે પ્રભુનું ભોજન કરવું એ અશક્ય થઈ પડે છે</w:t>
      </w:r>
    </w:p>
    <w:p>
      <w:pPr/>
      <w:r>
        <w:rPr>
          <w:lang w:val="gu_IN" w:bidi="gu_IN"/>
        </w:rPr>
      </w:r>
      <w:r>
        <w:rPr>
          <w:vertAlign w:val="superscript"/>
          <w:lang w:val="gu_IN" w:bidi="gu_IN"/>
        </w:rPr>
        <w:t>21</w:t>
      </w:r>
      <w:r>
        <w:rPr>
          <w:lang w:val="gu_IN" w:bidi="gu_IN"/>
        </w:rPr>
        <w:t xml:space="preserve"> કેમ કે ખાવામાં પ્રત્યેક પોતાનું ભોજન કરી લે છે કોઈ ભૂખ્યો રહે છે તો કોઈ સ્વછંદી બને છે</w:t>
      </w:r>
    </w:p>
    <w:p>
      <w:pPr/>
      <w:r>
        <w:rPr>
          <w:lang w:val="gu_IN" w:bidi="gu_IN"/>
        </w:rPr>
      </w:r>
      <w:r>
        <w:rPr>
          <w:vertAlign w:val="superscript"/>
          <w:lang w:val="gu_IN" w:bidi="gu_IN"/>
        </w:rPr>
        <w:t>22</w:t>
      </w:r>
      <w:r>
        <w:rPr>
          <w:lang w:val="gu_IN" w:bidi="gu_IN"/>
        </w:rPr>
        <w:t xml:space="preserve"> શું તમારે ખાવા તથા પીવા માટે તમારાં ઘરો નથી કે શું તમે ઈશ્વરના વિશ્વાસી સમુદાયને ધિક્કારો છો કે જેઓની પાસે નથી તેઓને શરમાવો છો હું તમને શું કહું શું એમાં હું તમને વખાણું એમાં હું તમારી પ્રશંસા કરતો નથી</w:t>
      </w:r>
    </w:p>
    <w:p>
      <w:pPr/>
      <w:r>
        <w:rPr>
          <w:lang w:val="gu_IN" w:bidi="gu_IN"/>
        </w:rPr>
      </w:r>
      <w:r>
        <w:rPr>
          <w:vertAlign w:val="superscript"/>
          <w:lang w:val="gu_IN" w:bidi="gu_IN"/>
        </w:rPr>
        <w:t>23</w:t>
      </w:r>
      <w:r>
        <w:rPr>
          <w:lang w:val="gu_IN" w:bidi="gu_IN"/>
        </w:rPr>
        <w:t xml:space="preserve"> કેમ કે જે હું પ્રભુથી પામ્યો તે મેં તમને પણ આપી દીધું એટલે કે જે રાતે પ્રભુ ઈસુને પરસ્વાધીન કરવામાં આવ્યા ત્યારે તેમણે રોટલી લીધી</w:t>
      </w:r>
    </w:p>
    <w:p>
      <w:pPr/>
      <w:r>
        <w:rPr>
          <w:lang w:val="gu_IN" w:bidi="gu_IN"/>
        </w:rPr>
      </w:r>
      <w:r>
        <w:rPr>
          <w:vertAlign w:val="superscript"/>
          <w:lang w:val="gu_IN" w:bidi="gu_IN"/>
        </w:rPr>
        <w:t>24</w:t>
      </w:r>
      <w:r>
        <w:rPr>
          <w:lang w:val="gu_IN" w:bidi="gu_IN"/>
        </w:rPr>
        <w:t xml:space="preserve"> અને સ્તુતિ કરીને ભાંગીને કહ્યું કે લો ખાઓ એ મારું શરીર છે જે તમારે માટે ભાંગવામાં આવ્યું છે મારી યાદગીરીને સારુ તે કરો</w:t>
      </w:r>
    </w:p>
    <w:p>
      <w:pPr/>
      <w:r>
        <w:rPr>
          <w:lang w:val="gu_IN" w:bidi="gu_IN"/>
        </w:rPr>
      </w:r>
      <w:r>
        <w:rPr>
          <w:vertAlign w:val="superscript"/>
          <w:lang w:val="gu_IN" w:bidi="gu_IN"/>
        </w:rPr>
        <w:t>25</w:t>
      </w:r>
      <w:r>
        <w:rPr>
          <w:lang w:val="gu_IN" w:bidi="gu_IN"/>
        </w:rPr>
        <w:t xml:space="preserve"> એમજ ભોજન કર્યા પછી પ્યાલો પણ લઈને કહ્યું કે આ પ્યાલો મારા રક્તનો નવો કરાર છે તમે જેટલી વખત તે પીઓ છો તેટલી વાર મારી યાદગીરીને સારુ તે કરો</w:t>
      </w:r>
    </w:p>
    <w:p>
      <w:pPr/>
      <w:r>
        <w:rPr>
          <w:lang w:val="gu_IN" w:bidi="gu_IN"/>
        </w:rPr>
      </w:r>
      <w:r>
        <w:rPr>
          <w:vertAlign w:val="superscript"/>
          <w:lang w:val="gu_IN" w:bidi="gu_IN"/>
        </w:rPr>
        <w:t>26</w:t>
      </w:r>
      <w:r>
        <w:rPr>
          <w:lang w:val="gu_IN" w:bidi="gu_IN"/>
        </w:rPr>
        <w:t xml:space="preserve"> કેમ કે જેટલી વાર તમે આ રોટલી ખાઓ છો અને આ પ્યાલો પીઓ છો તેટલી વાર તમે પ્રભુના આવતાં સુધી તેમનું મૃત્યુ પ્રગટ કરો છો</w:t>
      </w:r>
    </w:p>
    <w:p>
      <w:pPr/>
      <w:r>
        <w:rPr>
          <w:lang w:val="gu_IN" w:bidi="gu_IN"/>
        </w:rPr>
      </w:r>
      <w:r>
        <w:rPr>
          <w:vertAlign w:val="superscript"/>
          <w:lang w:val="gu_IN" w:bidi="gu_IN"/>
        </w:rPr>
        <w:t>27</w:t>
      </w:r>
      <w:r>
        <w:rPr>
          <w:lang w:val="gu_IN" w:bidi="gu_IN"/>
        </w:rPr>
        <w:t xml:space="preserve"> માટે જે કોઇ માણસ અયોગ્ય રીતે પ્રભુની રોટલી ખાય કે તેમનો પ્યાલો પીએ તે પ્રભુના શરીરનો તથા રક્તનો અપરાધી થશે</w:t>
      </w:r>
    </w:p>
    <w:p>
      <w:pPr/>
      <w:r>
        <w:rPr>
          <w:lang w:val="gu_IN" w:bidi="gu_IN"/>
        </w:rPr>
      </w:r>
      <w:r>
        <w:rPr>
          <w:vertAlign w:val="superscript"/>
          <w:lang w:val="gu_IN" w:bidi="gu_IN"/>
        </w:rPr>
        <w:t>28</w:t>
      </w:r>
      <w:r>
        <w:rPr>
          <w:lang w:val="gu_IN" w:bidi="gu_IN"/>
        </w:rPr>
        <w:t xml:space="preserve"> પણ દરેકે પોતાની પરીક્ષા કરવી એમ કરીને રોટલીમાંથી ખાવું અને પ્યાલામાંથી પીવું</w:t>
      </w:r>
    </w:p>
    <w:p>
      <w:pPr/>
      <w:r>
        <w:rPr>
          <w:lang w:val="gu_IN" w:bidi="gu_IN"/>
        </w:rPr>
      </w:r>
      <w:r>
        <w:rPr>
          <w:vertAlign w:val="superscript"/>
          <w:lang w:val="gu_IN" w:bidi="gu_IN"/>
        </w:rPr>
        <w:t>29</w:t>
      </w:r>
      <w:r>
        <w:rPr>
          <w:lang w:val="gu_IN" w:bidi="gu_IN"/>
        </w:rPr>
        <w:t xml:space="preserve"> કેમ કે પ્રભુના શરીરનો ભેદ જાણ્યા વગર જે કોઈ અયોગ્ય રીતે ખાય તથા પીએ તે ખાધાથી તથા પીધાથી પોતાને શિક્ષાને પાત્ર કરે છે</w:t>
      </w:r>
    </w:p>
    <w:p>
      <w:pPr/>
      <w:r>
        <w:rPr>
          <w:lang w:val="gu_IN" w:bidi="gu_IN"/>
        </w:rPr>
      </w:r>
      <w:r>
        <w:rPr>
          <w:vertAlign w:val="superscript"/>
          <w:lang w:val="gu_IN" w:bidi="gu_IN"/>
        </w:rPr>
        <w:t>30</w:t>
      </w:r>
      <w:r>
        <w:rPr>
          <w:lang w:val="gu_IN" w:bidi="gu_IN"/>
        </w:rPr>
        <w:t xml:space="preserve"> એ કારણથી તમારામાં ઘણા અબળ તથા રોગી છે અને ઘણાએક ઊંઘે છે</w:t>
      </w:r>
    </w:p>
    <w:p>
      <w:pPr/>
      <w:r>
        <w:rPr>
          <w:lang w:val="gu_IN" w:bidi="gu_IN"/>
        </w:rPr>
      </w:r>
      <w:r>
        <w:rPr>
          <w:vertAlign w:val="superscript"/>
          <w:lang w:val="gu_IN" w:bidi="gu_IN"/>
        </w:rPr>
        <w:t>31</w:t>
      </w:r>
      <w:r>
        <w:rPr>
          <w:lang w:val="gu_IN" w:bidi="gu_IN"/>
        </w:rPr>
        <w:t xml:space="preserve"> પણ જો આપણે પોતાનો ન્યાય કરીએ તો આપણા પર ન્યાય કરવામાં નહિ આવે</w:t>
      </w:r>
    </w:p>
    <w:p>
      <w:pPr/>
      <w:r>
        <w:rPr>
          <w:lang w:val="gu_IN" w:bidi="gu_IN"/>
        </w:rPr>
      </w:r>
      <w:r>
        <w:rPr>
          <w:vertAlign w:val="superscript"/>
          <w:lang w:val="gu_IN" w:bidi="gu_IN"/>
        </w:rPr>
        <w:t>32</w:t>
      </w:r>
      <w:r>
        <w:rPr>
          <w:lang w:val="gu_IN" w:bidi="gu_IN"/>
        </w:rPr>
        <w:t xml:space="preserve"> પણ આપણો ન્યાય કરાય છે ત્યારે આપણે પ્રભુથી શિક્ષા પામીએ છીએ જેથી જગતની સાથે આપણને શિક્ષા થાય નહિ</w:t>
      </w:r>
    </w:p>
    <w:p>
      <w:pPr/>
      <w:r>
        <w:rPr>
          <w:lang w:val="gu_IN" w:bidi="gu_IN"/>
        </w:rPr>
      </w:r>
      <w:r>
        <w:rPr>
          <w:vertAlign w:val="superscript"/>
          <w:lang w:val="gu_IN" w:bidi="gu_IN"/>
        </w:rPr>
        <w:t>33</w:t>
      </w:r>
      <w:r>
        <w:rPr>
          <w:lang w:val="gu_IN" w:bidi="gu_IN"/>
        </w:rPr>
        <w:t xml:space="preserve"> તો મારા ભાઈઓ તમે ભોજન કરવા એકઠા મળો ત્યારે એકબીજાની રાહ જુઓ</w:t>
      </w:r>
    </w:p>
    <w:p>
      <w:pPr/>
      <w:r>
        <w:rPr>
          <w:lang w:val="gu_IN" w:bidi="gu_IN"/>
        </w:rPr>
      </w:r>
      <w:r>
        <w:rPr>
          <w:vertAlign w:val="superscript"/>
          <w:lang w:val="gu_IN" w:bidi="gu_IN"/>
        </w:rPr>
        <w:t>34</w:t>
      </w:r>
      <w:r>
        <w:rPr>
          <w:lang w:val="gu_IN" w:bidi="gu_IN"/>
        </w:rPr>
        <w:t xml:space="preserve"> જો કોઈ ભૂખ્યો હોય તો તે પોતાના ઘરમાં ખાય જેથી તમારું એકઠા મળવું શિક્ષાપાત્ર થાય નહિ હવે જે કંઈ બાકી છે તે હું આવીશ ત્યારે યથાસ્થિત કરીશ</w:t>
      </w:r>
    </w:p>
    <w:p>
      <w:pPr>
        <w:pStyle w:val="Heading2"/>
      </w:pPr>
      <w:r>
        <w:rPr>
          <w:lang w:val="gu_IN" w:bidi="gu_IN"/>
        </w:rPr>
        <w:t>1 Corinthians 12:1</w:t>
      </w:r>
      <w:r>
        <w:rPr>
          <w:lang w:val="gu_IN" w:bidi="gu_IN"/>
        </w:rPr>
      </w:r>
    </w:p>
    <w:p>
      <w:pPr/>
      <w:r>
        <w:rPr>
          <w:lang w:val="gu_IN" w:bidi="gu_IN"/>
        </w:rPr>
      </w:r>
      <w:r>
        <w:rPr>
          <w:vertAlign w:val="superscript"/>
          <w:lang w:val="gu_IN" w:bidi="gu_IN"/>
        </w:rPr>
        <w:t>1</w:t>
      </w:r>
      <w:r>
        <w:rPr>
          <w:lang w:val="gu_IN" w:bidi="gu_IN"/>
        </w:rPr>
        <w:t xml:space="preserve"> હવે ભાઈઓ આત્મિક દાનો વિષે તમે અજાણ્યા રહો એવી મારી ઇચ્છા નથી</w:t>
      </w:r>
    </w:p>
    <w:p>
      <w:pPr/>
      <w:r>
        <w:rPr>
          <w:lang w:val="gu_IN" w:bidi="gu_IN"/>
        </w:rPr>
      </w:r>
      <w:r>
        <w:rPr>
          <w:vertAlign w:val="superscript"/>
          <w:lang w:val="gu_IN" w:bidi="gu_IN"/>
        </w:rPr>
        <w:t>2</w:t>
      </w:r>
      <w:r>
        <w:rPr>
          <w:lang w:val="gu_IN" w:bidi="gu_IN"/>
        </w:rPr>
        <w:t xml:space="preserve"> તમે જાણો છો કે તમે બિનવિશ્વાસી હતા ત્યારે જેમ કોઈ તમને દોરી જાય તેમ મૂંગી મૂર્તિઓ પાછળ તમે દોરવાઈ જતા હતા</w:t>
      </w:r>
    </w:p>
    <w:p>
      <w:pPr/>
      <w:r>
        <w:rPr>
          <w:lang w:val="gu_IN" w:bidi="gu_IN"/>
        </w:rPr>
      </w:r>
      <w:r>
        <w:rPr>
          <w:vertAlign w:val="superscript"/>
          <w:lang w:val="gu_IN" w:bidi="gu_IN"/>
        </w:rPr>
        <w:t>3</w:t>
      </w:r>
      <w:r>
        <w:rPr>
          <w:lang w:val="gu_IN" w:bidi="gu_IN"/>
        </w:rPr>
        <w:t xml:space="preserve"> માટે હું તમને જણાવું છું કે ઈશ્વરના આત્માથી બોલનારો કોઈ માણસ ઈસુને શાપપાત્ર કહેતો નથી અને કોઈ માણસ પવિત્ર આત્મા વિના ઈસુ પ્રભુ છે એવું કહી શકતો નથી</w:t>
      </w:r>
    </w:p>
    <w:p>
      <w:pPr/>
      <w:r>
        <w:rPr>
          <w:lang w:val="gu_IN" w:bidi="gu_IN"/>
        </w:rPr>
      </w:r>
      <w:r>
        <w:rPr>
          <w:vertAlign w:val="superscript"/>
          <w:lang w:val="gu_IN" w:bidi="gu_IN"/>
        </w:rPr>
        <w:t>4</w:t>
      </w:r>
      <w:r>
        <w:rPr>
          <w:lang w:val="gu_IN" w:bidi="gu_IN"/>
        </w:rPr>
        <w:t xml:space="preserve"> કૃપાદાનો અનેક પ્રકારનાં છે તોપણ આત્મા તો એકનાએક જ છે</w:t>
      </w:r>
    </w:p>
    <w:p>
      <w:pPr/>
      <w:r>
        <w:rPr>
          <w:lang w:val="gu_IN" w:bidi="gu_IN"/>
        </w:rPr>
      </w:r>
      <w:r>
        <w:rPr>
          <w:vertAlign w:val="superscript"/>
          <w:lang w:val="gu_IN" w:bidi="gu_IN"/>
        </w:rPr>
        <w:t>5</w:t>
      </w:r>
      <w:r>
        <w:rPr>
          <w:lang w:val="gu_IN" w:bidi="gu_IN"/>
        </w:rPr>
        <w:t xml:space="preserve"> સેવા અનેક પ્રકારની છે પણ પ્રભુ એકનાએક જ છે</w:t>
      </w:r>
    </w:p>
    <w:p>
      <w:pPr/>
      <w:r>
        <w:rPr>
          <w:lang w:val="gu_IN" w:bidi="gu_IN"/>
        </w:rPr>
      </w:r>
      <w:r>
        <w:rPr>
          <w:vertAlign w:val="superscript"/>
          <w:lang w:val="gu_IN" w:bidi="gu_IN"/>
        </w:rPr>
        <w:t>6</w:t>
      </w:r>
      <w:r>
        <w:rPr>
          <w:lang w:val="gu_IN" w:bidi="gu_IN"/>
        </w:rPr>
        <w:t xml:space="preserve"> કાર્યો અનેક પ્રકારનાં છે પણ ઈશ્વર એકનાએક જ છે તે સર્વમાં કાર્યરત છે</w:t>
      </w:r>
    </w:p>
    <w:p>
      <w:pPr/>
      <w:r>
        <w:rPr>
          <w:lang w:val="gu_IN" w:bidi="gu_IN"/>
        </w:rPr>
      </w:r>
      <w:r>
        <w:rPr>
          <w:vertAlign w:val="superscript"/>
          <w:lang w:val="gu_IN" w:bidi="gu_IN"/>
        </w:rPr>
        <w:t>7</w:t>
      </w:r>
      <w:r>
        <w:rPr>
          <w:lang w:val="gu_IN" w:bidi="gu_IN"/>
        </w:rPr>
        <w:t xml:space="preserve"> પણ આત્માનું સ્પષ્ટીકરણ પ્રત્યેકનો સામાન્ય ઉપયોગને માટે અપાયેલું છે</w:t>
      </w:r>
    </w:p>
    <w:p>
      <w:pPr/>
      <w:r>
        <w:rPr>
          <w:lang w:val="gu_IN" w:bidi="gu_IN"/>
        </w:rPr>
      </w:r>
      <w:r>
        <w:rPr>
          <w:vertAlign w:val="superscript"/>
          <w:lang w:val="gu_IN" w:bidi="gu_IN"/>
        </w:rPr>
        <w:t>8</w:t>
      </w:r>
      <w:r>
        <w:rPr>
          <w:lang w:val="gu_IN" w:bidi="gu_IN"/>
        </w:rPr>
        <w:t xml:space="preserve"> કેમ કે એકને આત્માથી જ્ઞાનની વાત અપાઇ છે તો કોઈને એજ આત્માથી વિદ્યાની વાત અપાઈ છે</w:t>
      </w:r>
    </w:p>
    <w:p>
      <w:pPr/>
      <w:r>
        <w:rPr>
          <w:lang w:val="gu_IN" w:bidi="gu_IN"/>
        </w:rPr>
      </w:r>
      <w:r>
        <w:rPr>
          <w:vertAlign w:val="superscript"/>
          <w:lang w:val="gu_IN" w:bidi="gu_IN"/>
        </w:rPr>
        <w:t>9</w:t>
      </w:r>
      <w:r>
        <w:rPr>
          <w:lang w:val="gu_IN" w:bidi="gu_IN"/>
        </w:rPr>
        <w:t xml:space="preserve"> કોઈને એજ આત્માથી વિશ્વાસ અને કોઈને એજ આત્માથી સાજાં કરવાનાં કૃપાદાન</w:t>
      </w:r>
    </w:p>
    <w:p>
      <w:pPr/>
      <w:r>
        <w:rPr>
          <w:lang w:val="gu_IN" w:bidi="gu_IN"/>
        </w:rPr>
      </w:r>
      <w:r>
        <w:rPr>
          <w:vertAlign w:val="superscript"/>
          <w:lang w:val="gu_IN" w:bidi="gu_IN"/>
        </w:rPr>
        <w:t>10</w:t>
      </w:r>
      <w:r>
        <w:rPr>
          <w:lang w:val="gu_IN" w:bidi="gu_IN"/>
        </w:rPr>
        <w:t xml:space="preserve"> કોઈને ચમત્કાર કરવાનું અને કોઈને પ્રબોધ કરવાનું કોઈને આત્માઓને પારખી જાણવાનું કોઈને અલગ અલગ ભાષાઓ બોલવાનું અને કોઈને ભાષાંતર કરવાનું કૃપાદાન અપાયેલું છે</w:t>
      </w:r>
    </w:p>
    <w:p>
      <w:pPr/>
      <w:r>
        <w:rPr>
          <w:lang w:val="gu_IN" w:bidi="gu_IN"/>
        </w:rPr>
      </w:r>
      <w:r>
        <w:rPr>
          <w:vertAlign w:val="superscript"/>
          <w:lang w:val="gu_IN" w:bidi="gu_IN"/>
        </w:rPr>
        <w:t>11</w:t>
      </w:r>
      <w:r>
        <w:rPr>
          <w:lang w:val="gu_IN" w:bidi="gu_IN"/>
        </w:rPr>
        <w:t xml:space="preserve"> પણ પોતાની ઇચ્છા પ્રમાણે પ્રત્યેકને કૃપાદાન વહેંચી આપનાર અને સર્વ શક્ય કરનાર એ ને એ જ આત્મા છે</w:t>
      </w:r>
    </w:p>
    <w:p>
      <w:pPr/>
      <w:r>
        <w:rPr>
          <w:lang w:val="gu_IN" w:bidi="gu_IN"/>
        </w:rPr>
      </w:r>
      <w:r>
        <w:rPr>
          <w:vertAlign w:val="superscript"/>
          <w:lang w:val="gu_IN" w:bidi="gu_IN"/>
        </w:rPr>
        <w:t>12</w:t>
      </w:r>
      <w:r>
        <w:rPr>
          <w:lang w:val="gu_IN" w:bidi="gu_IN"/>
        </w:rPr>
        <w:t xml:space="preserve"> કેમ કે જેમ શરીર એક છે અને તેનાં અંગો ઘણાં છે તે એક શરીરનાં અંગો ઘણા હોવા છતાં સર્વ અંગો મળીને એક શરીર છે તેમ ખ્રિસ્ત પણ છે</w:t>
      </w:r>
    </w:p>
    <w:p>
      <w:pPr/>
      <w:r>
        <w:rPr>
          <w:lang w:val="gu_IN" w:bidi="gu_IN"/>
        </w:rPr>
      </w:r>
      <w:r>
        <w:rPr>
          <w:vertAlign w:val="superscript"/>
          <w:lang w:val="gu_IN" w:bidi="gu_IN"/>
        </w:rPr>
        <w:t>13</w:t>
      </w:r>
      <w:r>
        <w:rPr>
          <w:lang w:val="gu_IN" w:bidi="gu_IN"/>
        </w:rPr>
        <w:t xml:space="preserve"> કેમકે આપણે યહૂદી કે ગ્રીક દાસ કે સ્વતંત્ર સર્વ એક શરીરમાં એક આત્માથી બાપ્તિસ્મા પામ્યા અને સર્વને એક આત્મા પ્રદાન કરવામાં આવ્યાં છે</w:t>
      </w:r>
    </w:p>
    <w:p>
      <w:pPr/>
      <w:r>
        <w:rPr>
          <w:lang w:val="gu_IN" w:bidi="gu_IN"/>
        </w:rPr>
      </w:r>
      <w:r>
        <w:rPr>
          <w:vertAlign w:val="superscript"/>
          <w:lang w:val="gu_IN" w:bidi="gu_IN"/>
        </w:rPr>
        <w:t>14</w:t>
      </w:r>
      <w:r>
        <w:rPr>
          <w:lang w:val="gu_IN" w:bidi="gu_IN"/>
        </w:rPr>
        <w:t xml:space="preserve"> પણ શરીર તો એક અંગનું નથી પણ ઘણાં અંગોનું છે</w:t>
      </w:r>
    </w:p>
    <w:p>
      <w:pPr/>
      <w:r>
        <w:rPr>
          <w:lang w:val="gu_IN" w:bidi="gu_IN"/>
        </w:rPr>
      </w:r>
      <w:r>
        <w:rPr>
          <w:vertAlign w:val="superscript"/>
          <w:lang w:val="gu_IN" w:bidi="gu_IN"/>
        </w:rPr>
        <w:t>15</w:t>
      </w:r>
      <w:r>
        <w:rPr>
          <w:lang w:val="gu_IN" w:bidi="gu_IN"/>
        </w:rPr>
        <w:t xml:space="preserve"> જો પગ કહે કે હું હાથ નથી એ માટે હું શરીરનો નથી તો તેથી શું તે શરીરનો નથી</w:t>
      </w:r>
    </w:p>
    <w:p>
      <w:pPr/>
      <w:r>
        <w:rPr>
          <w:lang w:val="gu_IN" w:bidi="gu_IN"/>
        </w:rPr>
      </w:r>
      <w:r>
        <w:rPr>
          <w:vertAlign w:val="superscript"/>
          <w:lang w:val="gu_IN" w:bidi="gu_IN"/>
        </w:rPr>
        <w:t>16</w:t>
      </w:r>
      <w:r>
        <w:rPr>
          <w:lang w:val="gu_IN" w:bidi="gu_IN"/>
        </w:rPr>
        <w:t xml:space="preserve"> જો કાન કહે કે હું આંખ નથી માટે હું શરીરનો નથી તો શું તેથી તે શરીરનો નથી</w:t>
      </w:r>
    </w:p>
    <w:p>
      <w:pPr/>
      <w:r>
        <w:rPr>
          <w:lang w:val="gu_IN" w:bidi="gu_IN"/>
        </w:rPr>
      </w:r>
      <w:r>
        <w:rPr>
          <w:vertAlign w:val="superscript"/>
          <w:lang w:val="gu_IN" w:bidi="gu_IN"/>
        </w:rPr>
        <w:t>17</w:t>
      </w:r>
      <w:r>
        <w:rPr>
          <w:lang w:val="gu_IN" w:bidi="gu_IN"/>
        </w:rPr>
        <w:t xml:space="preserve"> જો આખું શરીર આંખ હોત તો કાન ક્યાં હોત જો આખું શરીર કાન હોત તો ક્યાં હોત</w:t>
      </w:r>
    </w:p>
    <w:p>
      <w:pPr/>
      <w:r>
        <w:rPr>
          <w:lang w:val="gu_IN" w:bidi="gu_IN"/>
        </w:rPr>
      </w:r>
      <w:r>
        <w:rPr>
          <w:vertAlign w:val="superscript"/>
          <w:lang w:val="gu_IN" w:bidi="gu_IN"/>
        </w:rPr>
        <w:t>18</w:t>
      </w:r>
      <w:r>
        <w:rPr>
          <w:lang w:val="gu_IN" w:bidi="gu_IN"/>
        </w:rPr>
        <w:t xml:space="preserve"> પણ હવે ઈશ્વરે દરેક અંગને પોતાની મરજી પ્રમાણે શરીરમાં ગોઠવેલું છે</w:t>
      </w:r>
    </w:p>
    <w:p>
      <w:pPr/>
      <w:r>
        <w:rPr>
          <w:lang w:val="gu_IN" w:bidi="gu_IN"/>
        </w:rPr>
      </w:r>
      <w:r>
        <w:rPr>
          <w:vertAlign w:val="superscript"/>
          <w:lang w:val="gu_IN" w:bidi="gu_IN"/>
        </w:rPr>
        <w:t>19</w:t>
      </w:r>
      <w:r>
        <w:rPr>
          <w:lang w:val="gu_IN" w:bidi="gu_IN"/>
        </w:rPr>
        <w:t xml:space="preserve"> જો સર્વ એક અંગ હોત તો શરીર ક્યાં હોત</w:t>
      </w:r>
    </w:p>
    <w:p>
      <w:pPr/>
      <w:r>
        <w:rPr>
          <w:lang w:val="gu_IN" w:bidi="gu_IN"/>
        </w:rPr>
      </w:r>
      <w:r>
        <w:rPr>
          <w:vertAlign w:val="superscript"/>
          <w:lang w:val="gu_IN" w:bidi="gu_IN"/>
        </w:rPr>
        <w:t>20</w:t>
      </w:r>
      <w:r>
        <w:rPr>
          <w:lang w:val="gu_IN" w:bidi="gu_IN"/>
        </w:rPr>
        <w:t xml:space="preserve"> પણ હવે અંગો ઘણા છે પણ શરીર એક જ છે</w:t>
      </w:r>
    </w:p>
    <w:p>
      <w:pPr/>
      <w:r>
        <w:rPr>
          <w:lang w:val="gu_IN" w:bidi="gu_IN"/>
        </w:rPr>
      </w:r>
      <w:r>
        <w:rPr>
          <w:vertAlign w:val="superscript"/>
          <w:lang w:val="gu_IN" w:bidi="gu_IN"/>
        </w:rPr>
        <w:t>21</w:t>
      </w:r>
      <w:r>
        <w:rPr>
          <w:lang w:val="gu_IN" w:bidi="gu_IN"/>
        </w:rPr>
        <w:t xml:space="preserve"> આંખ હાથને કહી શકતી નથી કે મને તારી જરૂર નથી અથવા માથું પગને કહી શકતું નથી કે મને તારી જરૂર નથી</w:t>
      </w:r>
    </w:p>
    <w:p>
      <w:pPr/>
      <w:r>
        <w:rPr>
          <w:lang w:val="gu_IN" w:bidi="gu_IN"/>
        </w:rPr>
      </w:r>
      <w:r>
        <w:rPr>
          <w:vertAlign w:val="superscript"/>
          <w:lang w:val="gu_IN" w:bidi="gu_IN"/>
        </w:rPr>
        <w:t>22</w:t>
      </w:r>
      <w:r>
        <w:rPr>
          <w:lang w:val="gu_IN" w:bidi="gu_IN"/>
        </w:rPr>
        <w:t xml:space="preserve"> વળી શરીરનાં જે અંગો ઓછાં માનપત્ર દીસે છે તેઓની વિશેષ અગત્ય છે</w:t>
      </w:r>
    </w:p>
    <w:p>
      <w:pPr/>
      <w:r>
        <w:rPr>
          <w:lang w:val="gu_IN" w:bidi="gu_IN"/>
        </w:rPr>
      </w:r>
      <w:r>
        <w:rPr>
          <w:vertAlign w:val="superscript"/>
          <w:lang w:val="gu_IN" w:bidi="gu_IN"/>
        </w:rPr>
        <w:t>23</w:t>
      </w:r>
      <w:r>
        <w:rPr>
          <w:lang w:val="gu_IN" w:bidi="gu_IN"/>
        </w:rPr>
        <w:t xml:space="preserve"> શરીરના જે ભાગો નબળા દીસે છે તેઓને આપણે વધતું માન આપીએ છીએ અને એમ આપણા કદરૂપાં અંગો વધારે શોભાયમાન કરાય છે</w:t>
      </w:r>
    </w:p>
    <w:p>
      <w:pPr/>
      <w:r>
        <w:rPr>
          <w:lang w:val="gu_IN" w:bidi="gu_IN"/>
        </w:rPr>
      </w:r>
      <w:r>
        <w:rPr>
          <w:vertAlign w:val="superscript"/>
          <w:lang w:val="gu_IN" w:bidi="gu_IN"/>
        </w:rPr>
        <w:t>24</w:t>
      </w:r>
      <w:r>
        <w:rPr>
          <w:lang w:val="gu_IN" w:bidi="gu_IN"/>
        </w:rPr>
        <w:t xml:space="preserve"> આપણાં સુંદર અંગોને એવી જરૂર નથી પણ જેનું માન ઓછું હતું તેને ઈશ્વરે વધારે માન આપીને શરીરને ગોઠવ્યું છે</w:t>
      </w:r>
    </w:p>
    <w:p>
      <w:pPr/>
      <w:r>
        <w:rPr>
          <w:lang w:val="gu_IN" w:bidi="gu_IN"/>
        </w:rPr>
      </w:r>
      <w:r>
        <w:rPr>
          <w:vertAlign w:val="superscript"/>
          <w:lang w:val="gu_IN" w:bidi="gu_IN"/>
        </w:rPr>
        <w:t>25</w:t>
      </w:r>
      <w:r>
        <w:rPr>
          <w:lang w:val="gu_IN" w:bidi="gu_IN"/>
        </w:rPr>
        <w:t xml:space="preserve"> એવું કે શરીરમાં ફુટ પડે નહિ પણ અંગો એકબીજાની એક સરખી કાળજી રાખે</w:t>
      </w:r>
    </w:p>
    <w:p>
      <w:pPr/>
      <w:r>
        <w:rPr>
          <w:lang w:val="gu_IN" w:bidi="gu_IN"/>
        </w:rPr>
      </w:r>
      <w:r>
        <w:rPr>
          <w:vertAlign w:val="superscript"/>
          <w:lang w:val="gu_IN" w:bidi="gu_IN"/>
        </w:rPr>
        <w:t>26</w:t>
      </w:r>
      <w:r>
        <w:rPr>
          <w:lang w:val="gu_IN" w:bidi="gu_IN"/>
        </w:rPr>
        <w:t xml:space="preserve"> અને જો એક અંગ દુઃખી થાય તો તેની સાથે સર્વ અંગો પણ દુઃખી થાય છે જો એક અંગને માન મળે તો તેની સથે સર્વ અંગો ખુશ થાય છે</w:t>
      </w:r>
    </w:p>
    <w:p>
      <w:pPr/>
      <w:r>
        <w:rPr>
          <w:lang w:val="gu_IN" w:bidi="gu_IN"/>
        </w:rPr>
      </w:r>
      <w:r>
        <w:rPr>
          <w:vertAlign w:val="superscript"/>
          <w:lang w:val="gu_IN" w:bidi="gu_IN"/>
        </w:rPr>
        <w:t>27</w:t>
      </w:r>
      <w:r>
        <w:rPr>
          <w:lang w:val="gu_IN" w:bidi="gu_IN"/>
        </w:rPr>
        <w:t xml:space="preserve"> હવે તમે ખ્રિસ્તનું શરીર અને તેના જૂદાંજૂદાં અંગો છો</w:t>
      </w:r>
    </w:p>
    <w:p>
      <w:pPr/>
      <w:r>
        <w:rPr>
          <w:lang w:val="gu_IN" w:bidi="gu_IN"/>
        </w:rPr>
      </w:r>
      <w:r>
        <w:rPr>
          <w:vertAlign w:val="superscript"/>
          <w:lang w:val="gu_IN" w:bidi="gu_IN"/>
        </w:rPr>
        <w:t>28</w:t>
      </w:r>
      <w:r>
        <w:rPr>
          <w:lang w:val="gu_IN" w:bidi="gu_IN"/>
        </w:rPr>
        <w:t xml:space="preserve"> ઈશ્વરે વિશ્વાસી સમુદાયમાં કેટલાકને નીમ્યા છે તે આ પ્રમાણે છે પ્રેરિતો પ્રબોધકો ઉપદેશકો ચમત્કારોને સાજાપણું આપનારા સહાયકો અધિકારીઓ અને વિવિધ ભાષા બોલનારાઓ</w:t>
      </w:r>
    </w:p>
    <w:p>
      <w:pPr/>
      <w:r>
        <w:rPr>
          <w:lang w:val="gu_IN" w:bidi="gu_IN"/>
        </w:rPr>
      </w:r>
      <w:r>
        <w:rPr>
          <w:vertAlign w:val="superscript"/>
          <w:lang w:val="gu_IN" w:bidi="gu_IN"/>
        </w:rPr>
        <w:t>29</w:t>
      </w:r>
      <w:r>
        <w:rPr>
          <w:lang w:val="gu_IN" w:bidi="gu_IN"/>
        </w:rPr>
        <w:t xml:space="preserve"> શું બધા પ્રેરિતો છે બધા પ્રબોધકો છે બધા ઉપદેશકો છે બધા ચમત્કારો કરનારા છે</w:t>
      </w:r>
    </w:p>
    <w:p>
      <w:pPr/>
      <w:r>
        <w:rPr>
          <w:lang w:val="gu_IN" w:bidi="gu_IN"/>
        </w:rPr>
      </w:r>
      <w:r>
        <w:rPr>
          <w:vertAlign w:val="superscript"/>
          <w:lang w:val="gu_IN" w:bidi="gu_IN"/>
        </w:rPr>
        <w:t>30</w:t>
      </w:r>
      <w:r>
        <w:rPr>
          <w:lang w:val="gu_IN" w:bidi="gu_IN"/>
        </w:rPr>
        <w:t xml:space="preserve"> શું બધાને સાજા કરવાના કૃપાદાન છે શું બધા વિવિધ ભાષાઓ બોલે છે શું બધા ભાષાંતર કરે છે</w:t>
      </w:r>
    </w:p>
    <w:p>
      <w:pPr/>
      <w:r>
        <w:rPr>
          <w:lang w:val="gu_IN" w:bidi="gu_IN"/>
        </w:rPr>
      </w:r>
      <w:r>
        <w:rPr>
          <w:vertAlign w:val="superscript"/>
          <w:lang w:val="gu_IN" w:bidi="gu_IN"/>
        </w:rPr>
        <w:t>31</w:t>
      </w:r>
      <w:r>
        <w:rPr>
          <w:lang w:val="gu_IN" w:bidi="gu_IN"/>
        </w:rPr>
        <w:t xml:space="preserve"> જે કૃપાદાનો વધારે ઉત્તમ છે તેઓને પ્રાપ્ત કરવાની ઉત્કંઠા રાખો તોપણ હું તમને એ કરતાં ઉત્તમ માર્ગ બતાવું છું</w:t>
      </w:r>
    </w:p>
    <w:p>
      <w:pPr>
        <w:pStyle w:val="Heading2"/>
      </w:pPr>
      <w:r>
        <w:rPr>
          <w:lang w:val="gu_IN" w:bidi="gu_IN"/>
        </w:rPr>
        <w:t>1 Corinthians 13:1</w:t>
      </w:r>
      <w:r>
        <w:rPr>
          <w:lang w:val="gu_IN" w:bidi="gu_IN"/>
        </w:rPr>
      </w:r>
    </w:p>
    <w:p>
      <w:pPr/>
      <w:r>
        <w:rPr>
          <w:lang w:val="gu_IN" w:bidi="gu_IN"/>
        </w:rPr>
      </w:r>
      <w:r>
        <w:rPr>
          <w:vertAlign w:val="superscript"/>
          <w:lang w:val="gu_IN" w:bidi="gu_IN"/>
        </w:rPr>
        <w:t>1</w:t>
      </w:r>
      <w:r>
        <w:rPr>
          <w:lang w:val="gu_IN" w:bidi="gu_IN"/>
        </w:rPr>
        <w:t xml:space="preserve"> જો કે હું માણસોની તથા દૂતોની પણ ભાષાઓ બોલી શકું પણ મારામાં પ્રેમ ના હોય તો રણકાર કરનાર પિત્તળ કે ઝમકાર કરનાર ઝાંઝના જેવો હું છું</w:t>
      </w:r>
    </w:p>
    <w:p>
      <w:pPr/>
      <w:r>
        <w:rPr>
          <w:lang w:val="gu_IN" w:bidi="gu_IN"/>
        </w:rPr>
      </w:r>
      <w:r>
        <w:rPr>
          <w:vertAlign w:val="superscript"/>
          <w:lang w:val="gu_IN" w:bidi="gu_IN"/>
        </w:rPr>
        <w:t>2</w:t>
      </w:r>
      <w:r>
        <w:rPr>
          <w:lang w:val="gu_IN" w:bidi="gu_IN"/>
        </w:rPr>
        <w:t xml:space="preserve"> જો મને પ્રબોધ કરવાનું દાન હોય અને હું સર્વ મર્મ તથા સર્વ વિદ્યા જાણતો હોઉં અને હું પર્વતોને ખસેડી શકું એવો પુરો વિશ્વાસ મારામાં હોય પણ મારામાં પ્રેમ હોય નહિ તો હું કશુ જ નથી</w:t>
      </w:r>
    </w:p>
    <w:p>
      <w:pPr/>
      <w:r>
        <w:rPr>
          <w:lang w:val="gu_IN" w:bidi="gu_IN"/>
        </w:rPr>
      </w:r>
      <w:r>
        <w:rPr>
          <w:vertAlign w:val="superscript"/>
          <w:lang w:val="gu_IN" w:bidi="gu_IN"/>
        </w:rPr>
        <w:t>3</w:t>
      </w:r>
      <w:r>
        <w:rPr>
          <w:lang w:val="gu_IN" w:bidi="gu_IN"/>
        </w:rPr>
        <w:t xml:space="preserve"> જો હું કંગાલોનું પોષણ કરવા મારી બધી સંપત્તિ આપું અને જો હું મારું શરીર અગ્નિને સોપું પણ મારામાં પ્રેમ ન હોય તો મને કશું હિતકારક નથી</w:t>
      </w:r>
    </w:p>
    <w:p>
      <w:pPr/>
      <w:r>
        <w:rPr>
          <w:lang w:val="gu_IN" w:bidi="gu_IN"/>
        </w:rPr>
      </w:r>
      <w:r>
        <w:rPr>
          <w:vertAlign w:val="superscript"/>
          <w:lang w:val="gu_IN" w:bidi="gu_IN"/>
        </w:rPr>
        <w:t>4</w:t>
      </w:r>
      <w:r>
        <w:rPr>
          <w:lang w:val="gu_IN" w:bidi="gu_IN"/>
        </w:rPr>
        <w:t xml:space="preserve"> પ્રેમ સહનશીલ તથા પરોપકારી છે પ્રેમ અદેખાઇ કરતો નથી પ્રેમ બડાશ મારતો નથી ફુલાઈ જતો નથી</w:t>
      </w:r>
    </w:p>
    <w:p>
      <w:pPr/>
      <w:r>
        <w:rPr>
          <w:lang w:val="gu_IN" w:bidi="gu_IN"/>
        </w:rPr>
      </w:r>
      <w:r>
        <w:rPr>
          <w:vertAlign w:val="superscript"/>
          <w:lang w:val="gu_IN" w:bidi="gu_IN"/>
        </w:rPr>
        <w:t>5</w:t>
      </w:r>
      <w:r>
        <w:rPr>
          <w:lang w:val="gu_IN" w:bidi="gu_IN"/>
        </w:rPr>
        <w:t xml:space="preserve"> પ્રેમ અયોગ્ય રીતે વર્તતો નથી પોતાનું જ હિત શોધતો નથી ખીજવાતો નથી કોઈનું ખરાબ ઇચ્છતો નથી</w:t>
      </w:r>
    </w:p>
    <w:p>
      <w:pPr/>
      <w:r>
        <w:rPr>
          <w:lang w:val="gu_IN" w:bidi="gu_IN"/>
        </w:rPr>
      </w:r>
      <w:r>
        <w:rPr>
          <w:vertAlign w:val="superscript"/>
          <w:lang w:val="gu_IN" w:bidi="gu_IN"/>
        </w:rPr>
        <w:t>6</w:t>
      </w:r>
      <w:r>
        <w:rPr>
          <w:lang w:val="gu_IN" w:bidi="gu_IN"/>
        </w:rPr>
        <w:t xml:space="preserve"> અન્યાયમાં નહિ પણ સત્યમાં આનંદ મનાવે છે</w:t>
      </w:r>
    </w:p>
    <w:p>
      <w:pPr/>
      <w:r>
        <w:rPr>
          <w:lang w:val="gu_IN" w:bidi="gu_IN"/>
        </w:rPr>
      </w:r>
      <w:r>
        <w:rPr>
          <w:vertAlign w:val="superscript"/>
          <w:lang w:val="gu_IN" w:bidi="gu_IN"/>
        </w:rPr>
        <w:t>7</w:t>
      </w:r>
      <w:r>
        <w:rPr>
          <w:lang w:val="gu_IN" w:bidi="gu_IN"/>
        </w:rPr>
        <w:t xml:space="preserve"> પ્રેમ બધું ખમે છે બધું સાચું માને છે બધાની આશા રાખે છે બધાનું સહન કરે છે</w:t>
      </w:r>
    </w:p>
    <w:p>
      <w:pPr/>
      <w:r>
        <w:rPr>
          <w:lang w:val="gu_IN" w:bidi="gu_IN"/>
        </w:rPr>
      </w:r>
      <w:r>
        <w:rPr>
          <w:vertAlign w:val="superscript"/>
          <w:lang w:val="gu_IN" w:bidi="gu_IN"/>
        </w:rPr>
        <w:t>8</w:t>
      </w:r>
      <w:r>
        <w:rPr>
          <w:lang w:val="gu_IN" w:bidi="gu_IN"/>
        </w:rPr>
        <w:t xml:space="preserve"> પ્રેમ કદી ઓછો થતો નથી પણ પ્રબોધ કરવાનું દાન હોય તો તે નષ્ટ થશે ભાષાઓ ભુલાઈ જશે વિદ્યા હોય તો તે વિસરી જશે</w:t>
      </w:r>
    </w:p>
    <w:p>
      <w:pPr/>
      <w:r>
        <w:rPr>
          <w:lang w:val="gu_IN" w:bidi="gu_IN"/>
        </w:rPr>
      </w:r>
      <w:r>
        <w:rPr>
          <w:vertAlign w:val="superscript"/>
          <w:lang w:val="gu_IN" w:bidi="gu_IN"/>
        </w:rPr>
        <w:t>9</w:t>
      </w:r>
      <w:r>
        <w:rPr>
          <w:lang w:val="gu_IN" w:bidi="gu_IN"/>
        </w:rPr>
        <w:t xml:space="preserve"> કેમ કે આપણે અપૂર્ણ જાણીએ છીએ અને અધૂરો પ્રબોધ કરીએ છીએ</w:t>
      </w:r>
    </w:p>
    <w:p>
      <w:pPr/>
      <w:r>
        <w:rPr>
          <w:lang w:val="gu_IN" w:bidi="gu_IN"/>
        </w:rPr>
      </w:r>
      <w:r>
        <w:rPr>
          <w:vertAlign w:val="superscript"/>
          <w:lang w:val="gu_IN" w:bidi="gu_IN"/>
        </w:rPr>
        <w:t>10</w:t>
      </w:r>
      <w:r>
        <w:rPr>
          <w:lang w:val="gu_IN" w:bidi="gu_IN"/>
        </w:rPr>
        <w:t xml:space="preserve"> પણ જયારે સંપૂર્ણતા આવશે ત્યારે અપૂર્ણતા જતી રહેશે</w:t>
      </w:r>
    </w:p>
    <w:p>
      <w:pPr/>
      <w:r>
        <w:rPr>
          <w:lang w:val="gu_IN" w:bidi="gu_IN"/>
        </w:rPr>
      </w:r>
      <w:r>
        <w:rPr>
          <w:vertAlign w:val="superscript"/>
          <w:lang w:val="gu_IN" w:bidi="gu_IN"/>
        </w:rPr>
        <w:t>11</w:t>
      </w:r>
      <w:r>
        <w:rPr>
          <w:lang w:val="gu_IN" w:bidi="gu_IN"/>
        </w:rPr>
        <w:t xml:space="preserve"> જયારે હું બાળક હતો ત્યારે બાળકની માફક બોલતો હતો વિચારતો હતો અને બાળકની માફક જ સમજતો હતો પણ હવે હું પુખ્ત થયો ત્યારે મે બાળકની વાતો મૂકી દીધી</w:t>
      </w:r>
    </w:p>
    <w:p>
      <w:pPr/>
      <w:r>
        <w:rPr>
          <w:lang w:val="gu_IN" w:bidi="gu_IN"/>
        </w:rPr>
      </w:r>
      <w:r>
        <w:rPr>
          <w:vertAlign w:val="superscript"/>
          <w:lang w:val="gu_IN" w:bidi="gu_IN"/>
        </w:rPr>
        <w:t>12</w:t>
      </w:r>
      <w:r>
        <w:rPr>
          <w:lang w:val="gu_IN" w:bidi="gu_IN"/>
        </w:rPr>
        <w:t xml:space="preserve"> કેમ કે હમણાં આપણે જાણે કે દર્પણમાં ઝાંખું ઝાંખું જોઈએ છીએ પણ ત્યારે નજરોનજર સ્પષ્ટ જોઈશું હમણાં હું અપૂર્ણ જાણું છું પણ ત્યારે જેમ ઈશ્વર મને જાણે છે તેમ હું પૂર્ણ રીતે જાણીશ</w:t>
      </w:r>
    </w:p>
    <w:p>
      <w:pPr/>
      <w:r>
        <w:rPr>
          <w:lang w:val="gu_IN" w:bidi="gu_IN"/>
        </w:rPr>
      </w:r>
      <w:r>
        <w:rPr>
          <w:vertAlign w:val="superscript"/>
          <w:lang w:val="gu_IN" w:bidi="gu_IN"/>
        </w:rPr>
        <w:t>13</w:t>
      </w:r>
      <w:r>
        <w:rPr>
          <w:lang w:val="gu_IN" w:bidi="gu_IN"/>
        </w:rPr>
        <w:t xml:space="preserve"> હવે વિશ્વાસ આશા તથા પ્રેમ એ ત્રણે ટકી રહે છે પણ એ ત્રણેયમાં પ્રેમ શ્રેષ્ઠ છે</w:t>
      </w:r>
    </w:p>
    <w:p>
      <w:pPr>
        <w:pStyle w:val="Heading2"/>
      </w:pPr>
      <w:r>
        <w:rPr>
          <w:lang w:val="gu_IN" w:bidi="gu_IN"/>
        </w:rPr>
        <w:t>1 Corinthians 14:1</w:t>
      </w:r>
      <w:r>
        <w:rPr>
          <w:lang w:val="gu_IN" w:bidi="gu_IN"/>
        </w:rPr>
      </w:r>
    </w:p>
    <w:p>
      <w:pPr/>
      <w:r>
        <w:rPr>
          <w:lang w:val="gu_IN" w:bidi="gu_IN"/>
        </w:rPr>
      </w:r>
      <w:r>
        <w:rPr>
          <w:vertAlign w:val="superscript"/>
          <w:lang w:val="gu_IN" w:bidi="gu_IN"/>
        </w:rPr>
        <w:t>1</w:t>
      </w:r>
      <w:r>
        <w:rPr>
          <w:lang w:val="gu_IN" w:bidi="gu_IN"/>
        </w:rPr>
        <w:t xml:space="preserve"> પ્રેમને અનુસરો અને આત્મિક દાનો મેળવવાની અભિલાષા રાખો વિશેષ કરીને તમે પ્રબોધ કરી શકો એની અભિલાષા રાખો</w:t>
      </w:r>
    </w:p>
    <w:p>
      <w:pPr/>
      <w:r>
        <w:rPr>
          <w:lang w:val="gu_IN" w:bidi="gu_IN"/>
        </w:rPr>
      </w:r>
      <w:r>
        <w:rPr>
          <w:vertAlign w:val="superscript"/>
          <w:lang w:val="gu_IN" w:bidi="gu_IN"/>
        </w:rPr>
        <w:t>2</w:t>
      </w:r>
      <w:r>
        <w:rPr>
          <w:lang w:val="gu_IN" w:bidi="gu_IN"/>
        </w:rPr>
        <w:t xml:space="preserve"> કેમ કે જે કોઈ અન્ય ભાષા બોલે છે તે માણસની સાથે નહિ પણ ઈશ્વરની સાથે બોલે છે બીજું કોઈ તેનું બોલવું સમજતું નથી પણ તે આત્મામાં મર્મો બોલે છે</w:t>
      </w:r>
    </w:p>
    <w:p>
      <w:pPr/>
      <w:r>
        <w:rPr>
          <w:lang w:val="gu_IN" w:bidi="gu_IN"/>
        </w:rPr>
      </w:r>
      <w:r>
        <w:rPr>
          <w:vertAlign w:val="superscript"/>
          <w:lang w:val="gu_IN" w:bidi="gu_IN"/>
        </w:rPr>
        <w:t>3</w:t>
      </w:r>
      <w:r>
        <w:rPr>
          <w:lang w:val="gu_IN" w:bidi="gu_IN"/>
        </w:rPr>
        <w:t xml:space="preserve"> જે પ્રબોધ કરે છે તે ઉન્નતિ સુબોધ તથા દિલાસાને માટે માણસો સાથે બોલે છે</w:t>
      </w:r>
    </w:p>
    <w:p>
      <w:pPr/>
      <w:r>
        <w:rPr>
          <w:lang w:val="gu_IN" w:bidi="gu_IN"/>
        </w:rPr>
      </w:r>
      <w:r>
        <w:rPr>
          <w:vertAlign w:val="superscript"/>
          <w:lang w:val="gu_IN" w:bidi="gu_IN"/>
        </w:rPr>
        <w:t>4</w:t>
      </w:r>
      <w:r>
        <w:rPr>
          <w:lang w:val="gu_IN" w:bidi="gu_IN"/>
        </w:rPr>
        <w:t xml:space="preserve"> જે અન્ય ભાષા બોલે છે તે પોતાની ઉન્નતિ કરે છે પણ જે પ્રબોધ કરે છે તે વિશ્વાસી સમુદાયની ઉન્નતિ કરે છે</w:t>
      </w:r>
    </w:p>
    <w:p>
      <w:pPr/>
      <w:r>
        <w:rPr>
          <w:lang w:val="gu_IN" w:bidi="gu_IN"/>
        </w:rPr>
      </w:r>
      <w:r>
        <w:rPr>
          <w:vertAlign w:val="superscript"/>
          <w:lang w:val="gu_IN" w:bidi="gu_IN"/>
        </w:rPr>
        <w:t>5</w:t>
      </w:r>
      <w:r>
        <w:rPr>
          <w:lang w:val="gu_IN" w:bidi="gu_IN"/>
        </w:rPr>
        <w:t xml:space="preserve"> મારી ઇચ્છા છે કે તમે બધા અન્ય ભાષાઓ બોલો પણ વિશેષ કરીને તમે પ્રબોધ સમજાવો એવી મારી ઇચ્છા છે કેમ કે અન્ય ભાષાઓ બોલનાર જો વિશ્વાસી સમુદાયની ઉન્નતિને માટે ભાષાંતર કરે નહિ તો તે કરતાં પ્રબોધ કરનારનું મહાત્વ વધારે છે</w:t>
      </w:r>
    </w:p>
    <w:p>
      <w:pPr/>
      <w:r>
        <w:rPr>
          <w:lang w:val="gu_IN" w:bidi="gu_IN"/>
        </w:rPr>
      </w:r>
      <w:r>
        <w:rPr>
          <w:vertAlign w:val="superscript"/>
          <w:lang w:val="gu_IN" w:bidi="gu_IN"/>
        </w:rPr>
        <w:t>6</w:t>
      </w:r>
      <w:r>
        <w:rPr>
          <w:lang w:val="gu_IN" w:bidi="gu_IN"/>
        </w:rPr>
        <w:t xml:space="preserve"> ભાઈઓ તમારી વચ્ચે આવીને હું અન્ય ભાષાઓ બોલું પણ જો પ્રકટીકરણ જ્ઞાન પ્રબોધ કે શિખામણથી ન બોલું તો તેનાથી તમને કશો લાભ નથી</w:t>
      </w:r>
    </w:p>
    <w:p>
      <w:pPr/>
      <w:r>
        <w:rPr>
          <w:lang w:val="gu_IN" w:bidi="gu_IN"/>
        </w:rPr>
      </w:r>
      <w:r>
        <w:rPr>
          <w:vertAlign w:val="superscript"/>
          <w:lang w:val="gu_IN" w:bidi="gu_IN"/>
        </w:rPr>
        <w:t>7</w:t>
      </w:r>
      <w:r>
        <w:rPr>
          <w:lang w:val="gu_IN" w:bidi="gu_IN"/>
        </w:rPr>
        <w:t xml:space="preserve"> એમ જ અવાજ કાઢનાર નિર્જીવ વાજિંત્રો પછી તે વાંસળી હોય કે વીણા હોય પણ જો એમના સૂરમાં અલગતા આવે નહિ તો વાંસળી કે વીણા એમાંથી શું વગાડે છે તે કેવી રીતે માલુમ પડે</w:t>
      </w:r>
    </w:p>
    <w:p>
      <w:pPr/>
      <w:r>
        <w:rPr>
          <w:lang w:val="gu_IN" w:bidi="gu_IN"/>
        </w:rPr>
      </w:r>
      <w:r>
        <w:rPr>
          <w:vertAlign w:val="superscript"/>
          <w:lang w:val="gu_IN" w:bidi="gu_IN"/>
        </w:rPr>
        <w:t>8</w:t>
      </w:r>
      <w:r>
        <w:rPr>
          <w:lang w:val="gu_IN" w:bidi="gu_IN"/>
        </w:rPr>
        <w:t xml:space="preserve"> કેમ કે જો રણશિંગડું સ્પષ્ટ સૂર ન કાઢે તો કોણ લડાઈ માટે કોણ સજ્જ થશે</w:t>
      </w:r>
    </w:p>
    <w:p>
      <w:pPr/>
      <w:r>
        <w:rPr>
          <w:lang w:val="gu_IN" w:bidi="gu_IN"/>
        </w:rPr>
      </w:r>
      <w:r>
        <w:rPr>
          <w:vertAlign w:val="superscript"/>
          <w:lang w:val="gu_IN" w:bidi="gu_IN"/>
        </w:rPr>
        <w:t>9</w:t>
      </w:r>
      <w:r>
        <w:rPr>
          <w:lang w:val="gu_IN" w:bidi="gu_IN"/>
        </w:rPr>
        <w:t xml:space="preserve"> એમ જ તમે પણ જો જીભ વડે સમજી શકાય એવા શબ્દો ના બોલો તો બોલેલી વાત કેવી રીતે સમજાય કેમ કે એમ કરવાથી તમે હવામાં બોલનારા જેવો ગણાશો</w:t>
      </w:r>
    </w:p>
    <w:p>
      <w:pPr/>
      <w:r>
        <w:rPr>
          <w:lang w:val="gu_IN" w:bidi="gu_IN"/>
        </w:rPr>
      </w:r>
      <w:r>
        <w:rPr>
          <w:vertAlign w:val="superscript"/>
          <w:lang w:val="gu_IN" w:bidi="gu_IN"/>
        </w:rPr>
        <w:t>10</w:t>
      </w:r>
      <w:r>
        <w:rPr>
          <w:lang w:val="gu_IN" w:bidi="gu_IN"/>
        </w:rPr>
        <w:t xml:space="preserve"> જગતમાં ઘણી ભાષાઓ છે તેઓમાંની કોઈ અર્થ વગરની નથી</w:t>
      </w:r>
    </w:p>
    <w:p>
      <w:pPr/>
      <w:r>
        <w:rPr>
          <w:lang w:val="gu_IN" w:bidi="gu_IN"/>
        </w:rPr>
      </w:r>
      <w:r>
        <w:rPr>
          <w:vertAlign w:val="superscript"/>
          <w:lang w:val="gu_IN" w:bidi="gu_IN"/>
        </w:rPr>
        <w:t>11</w:t>
      </w:r>
      <w:r>
        <w:rPr>
          <w:lang w:val="gu_IN" w:bidi="gu_IN"/>
        </w:rPr>
        <w:t xml:space="preserve"> એ માટે જો હું અમુક ભાષાનો અર્થ ન જાણું તો બોલનારની સમક્ષ હું પરદેશી જેવો અને બોલનાર મારી આગળ પરદેશી જેવો થશે</w:t>
      </w:r>
    </w:p>
    <w:p>
      <w:pPr/>
      <w:r>
        <w:rPr>
          <w:lang w:val="gu_IN" w:bidi="gu_IN"/>
        </w:rPr>
      </w:r>
      <w:r>
        <w:rPr>
          <w:vertAlign w:val="superscript"/>
          <w:lang w:val="gu_IN" w:bidi="gu_IN"/>
        </w:rPr>
        <w:t>12</w:t>
      </w:r>
      <w:r>
        <w:rPr>
          <w:lang w:val="gu_IN" w:bidi="gu_IN"/>
        </w:rPr>
        <w:t xml:space="preserve"> એ પ્રમાણે તમે આત્મિક દાનો ઇચ્છો છો તે વિશ્વાસથી શોધો અને વિશ્વાસી સમુદાયની ઉન્નતિને માટે તમે તેમાં વૃદ્ધિ પામવા પ્રયાસ કરો</w:t>
      </w:r>
    </w:p>
    <w:p>
      <w:pPr/>
      <w:r>
        <w:rPr>
          <w:lang w:val="gu_IN" w:bidi="gu_IN"/>
        </w:rPr>
      </w:r>
      <w:r>
        <w:rPr>
          <w:vertAlign w:val="superscript"/>
          <w:lang w:val="gu_IN" w:bidi="gu_IN"/>
        </w:rPr>
        <w:t>13</w:t>
      </w:r>
      <w:r>
        <w:rPr>
          <w:lang w:val="gu_IN" w:bidi="gu_IN"/>
        </w:rPr>
        <w:t xml:space="preserve"> તે માટે અન્ય ભાષા બોલનારે પોતે ભાષાંતર કરી શકે એવી પ્રાર્થના કરવી</w:t>
      </w:r>
    </w:p>
    <w:p>
      <w:pPr/>
      <w:r>
        <w:rPr>
          <w:lang w:val="gu_IN" w:bidi="gu_IN"/>
        </w:rPr>
      </w:r>
      <w:r>
        <w:rPr>
          <w:vertAlign w:val="superscript"/>
          <w:lang w:val="gu_IN" w:bidi="gu_IN"/>
        </w:rPr>
        <w:t>14</w:t>
      </w:r>
      <w:r>
        <w:rPr>
          <w:lang w:val="gu_IN" w:bidi="gu_IN"/>
        </w:rPr>
        <w:t xml:space="preserve"> કેમ કે જો હું અન્ય ભાષામાં પ્રાર્થના કરું તો મારો આત્મા પ્રાર્થના કરે છે પણ મારું મન નિષ્ક્રિય રહે છે</w:t>
      </w:r>
    </w:p>
    <w:p>
      <w:pPr/>
      <w:r>
        <w:rPr>
          <w:lang w:val="gu_IN" w:bidi="gu_IN"/>
        </w:rPr>
      </w:r>
      <w:r>
        <w:rPr>
          <w:vertAlign w:val="superscript"/>
          <w:lang w:val="gu_IN" w:bidi="gu_IN"/>
        </w:rPr>
        <w:t>15</w:t>
      </w:r>
      <w:r>
        <w:rPr>
          <w:lang w:val="gu_IN" w:bidi="gu_IN"/>
        </w:rPr>
        <w:t xml:space="preserve"> તો શું હું આત્માથી પ્રાર્થના કરીશ અને મનથી પણ પ્રાર્થના કરીશ આત્માથી ગાઈશ અને મનથી પણ ગાઈશ</w:t>
      </w:r>
    </w:p>
    <w:p>
      <w:pPr/>
      <w:r>
        <w:rPr>
          <w:lang w:val="gu_IN" w:bidi="gu_IN"/>
        </w:rPr>
      </w:r>
      <w:r>
        <w:rPr>
          <w:vertAlign w:val="superscript"/>
          <w:lang w:val="gu_IN" w:bidi="gu_IN"/>
        </w:rPr>
        <w:t>16</w:t>
      </w:r>
      <w:r>
        <w:rPr>
          <w:lang w:val="gu_IN" w:bidi="gu_IN"/>
        </w:rPr>
        <w:t xml:space="preserve"> નહિ તો જો તું આત્માથી સ્તુતિ કરીશ તો ત્યાં જે ઓછી સમજવાળા માણસ બેઠેલો છે તે તારી સ્તુતિ સાંભળીને આમીન કેવી રીતે કહેશે કેમ કે તું શું બોલે છે એ તે સમજતો નથી</w:t>
      </w:r>
    </w:p>
    <w:p>
      <w:pPr/>
      <w:r>
        <w:rPr>
          <w:lang w:val="gu_IN" w:bidi="gu_IN"/>
        </w:rPr>
      </w:r>
      <w:r>
        <w:rPr>
          <w:vertAlign w:val="superscript"/>
          <w:lang w:val="gu_IN" w:bidi="gu_IN"/>
        </w:rPr>
        <w:t>17</w:t>
      </w:r>
      <w:r>
        <w:rPr>
          <w:lang w:val="gu_IN" w:bidi="gu_IN"/>
        </w:rPr>
        <w:t xml:space="preserve"> કેમ કે તું સારી રીતે સ્તુતિ કરે છે ખરો પણ તેથી અન્યોની ઉન્નતિ થતી નથી</w:t>
      </w:r>
    </w:p>
    <w:p>
      <w:pPr/>
      <w:r>
        <w:rPr>
          <w:lang w:val="gu_IN" w:bidi="gu_IN"/>
        </w:rPr>
      </w:r>
      <w:r>
        <w:rPr>
          <w:vertAlign w:val="superscript"/>
          <w:lang w:val="gu_IN" w:bidi="gu_IN"/>
        </w:rPr>
        <w:t>18</w:t>
      </w:r>
      <w:r>
        <w:rPr>
          <w:lang w:val="gu_IN" w:bidi="gu_IN"/>
        </w:rPr>
        <w:t xml:space="preserve"> હું ઈશ્વરનો અભાર માનું છું કે તમારા સર્વનાં કરતાં મને વધારે ભાષાઓ બોલતાં આવડે છે</w:t>
      </w:r>
    </w:p>
    <w:p>
      <w:pPr/>
      <w:r>
        <w:rPr>
          <w:lang w:val="gu_IN" w:bidi="gu_IN"/>
        </w:rPr>
      </w:r>
      <w:r>
        <w:rPr>
          <w:vertAlign w:val="superscript"/>
          <w:lang w:val="gu_IN" w:bidi="gu_IN"/>
        </w:rPr>
        <w:t>19</w:t>
      </w:r>
      <w:r>
        <w:rPr>
          <w:lang w:val="gu_IN" w:bidi="gu_IN"/>
        </w:rPr>
        <w:t xml:space="preserve"> તોપણ વિશ્વાસી સમુદાયમાં અન્ય ભાષામાં દસ હજાર શબ્દ બોલવા કરતાં બીજાઓને શીખવવા પોતાની સમજ શક્તિથી માત્ર પાંચ શબ્દો બોલવાનું હું વધારે પસંદ કરું છુ</w:t>
      </w:r>
    </w:p>
    <w:p>
      <w:pPr/>
      <w:r>
        <w:rPr>
          <w:lang w:val="gu_IN" w:bidi="gu_IN"/>
        </w:rPr>
      </w:r>
      <w:r>
        <w:rPr>
          <w:vertAlign w:val="superscript"/>
          <w:lang w:val="gu_IN" w:bidi="gu_IN"/>
        </w:rPr>
        <w:t>20</w:t>
      </w:r>
      <w:r>
        <w:rPr>
          <w:lang w:val="gu_IN" w:bidi="gu_IN"/>
        </w:rPr>
        <w:t xml:space="preserve"> ભાઈઓ સમજણમાં બાળક ન થાઓ પણ દુષ્ટતામાં બાળકો થાઓ અને સમજણમાં પુખ્ત થાઓ</w:t>
      </w:r>
    </w:p>
    <w:p>
      <w:pPr/>
      <w:r>
        <w:rPr>
          <w:lang w:val="gu_IN" w:bidi="gu_IN"/>
        </w:rPr>
      </w:r>
      <w:r>
        <w:rPr>
          <w:vertAlign w:val="superscript"/>
          <w:lang w:val="gu_IN" w:bidi="gu_IN"/>
        </w:rPr>
        <w:t>21</w:t>
      </w:r>
      <w:r>
        <w:rPr>
          <w:lang w:val="gu_IN" w:bidi="gu_IN"/>
        </w:rPr>
        <w:t xml:space="preserve"> નિયમશાસ્ત્રમાં લખ્યું છે કે અન્ય ભાષાઓથી તથા અજાણી પ્રજાઓના હોઠોથી હું આ લોકોની સાથે બોલીશ તો પણ તેઓ મારું સાંભળશે નહી એમ પ્રભુ કહે છે</w:t>
      </w:r>
    </w:p>
    <w:p>
      <w:pPr/>
      <w:r>
        <w:rPr>
          <w:lang w:val="gu_IN" w:bidi="gu_IN"/>
        </w:rPr>
      </w:r>
      <w:r>
        <w:rPr>
          <w:vertAlign w:val="superscript"/>
          <w:lang w:val="gu_IN" w:bidi="gu_IN"/>
        </w:rPr>
        <w:t>22</w:t>
      </w:r>
      <w:r>
        <w:rPr>
          <w:lang w:val="gu_IN" w:bidi="gu_IN"/>
        </w:rPr>
        <w:t xml:space="preserve"> એ માટે ભાષાઓ વિશ્વાસીઓને નહિ પણ અવિશ્વાસીઓને માટે નિશાનીરૂપ છે અને પ્રબોધ અવિશ્વાસીઓને નહિ પણ વિશ્વાસીઓને માટે ચિહનરૂપ છે</w:t>
      </w:r>
    </w:p>
    <w:p>
      <w:pPr/>
      <w:r>
        <w:rPr>
          <w:lang w:val="gu_IN" w:bidi="gu_IN"/>
        </w:rPr>
      </w:r>
      <w:r>
        <w:rPr>
          <w:vertAlign w:val="superscript"/>
          <w:lang w:val="gu_IN" w:bidi="gu_IN"/>
        </w:rPr>
        <w:t>23</w:t>
      </w:r>
      <w:r>
        <w:rPr>
          <w:lang w:val="gu_IN" w:bidi="gu_IN"/>
        </w:rPr>
        <w:t xml:space="preserve"> માટે જો આખો વિશ્વાસી સમુદાય એકઠો મળે અને બધા જ અન્ય ભાષાઓમાં બોલે અને જો કેટલાક ઓછી સમજવાળા તથા અવિશ્વાસીઓ ત્યાં આવે તો શું તેઓ કહેશે નહિ કે તમે પાગલ છો</w:t>
      </w:r>
    </w:p>
    <w:p>
      <w:pPr/>
      <w:r>
        <w:rPr>
          <w:lang w:val="gu_IN" w:bidi="gu_IN"/>
        </w:rPr>
      </w:r>
      <w:r>
        <w:rPr>
          <w:vertAlign w:val="superscript"/>
          <w:lang w:val="gu_IN" w:bidi="gu_IN"/>
        </w:rPr>
        <w:t>24</w:t>
      </w:r>
      <w:r>
        <w:rPr>
          <w:lang w:val="gu_IN" w:bidi="gu_IN"/>
        </w:rPr>
        <w:t xml:space="preserve"> પણ જો સર્વ પ્રબોધ કરે અને કોઈ અવિશ્વાસી કે અણસમજુ અંદર આવે તો બધાથી તેને શિખામણ મળે છે બધાથી તે પરખાય છે</w:t>
      </w:r>
    </w:p>
    <w:p>
      <w:pPr/>
      <w:r>
        <w:rPr>
          <w:lang w:val="gu_IN" w:bidi="gu_IN"/>
        </w:rPr>
      </w:r>
      <w:r>
        <w:rPr>
          <w:vertAlign w:val="superscript"/>
          <w:lang w:val="gu_IN" w:bidi="gu_IN"/>
        </w:rPr>
        <w:t>25</w:t>
      </w:r>
      <w:r>
        <w:rPr>
          <w:lang w:val="gu_IN" w:bidi="gu_IN"/>
        </w:rPr>
        <w:t xml:space="preserve"> અને તેના હૃદયની ગુપ્ત બાબતો પ્રગટ કરાય છે વળી ખરેખર ઈશ્વર તમારામાં છે એવું કબૂલ કરીને તે ઘૂટણે પડીને ઈશ્વરનું ભજન કરશે</w:t>
      </w:r>
    </w:p>
    <w:p>
      <w:pPr/>
      <w:r>
        <w:rPr>
          <w:lang w:val="gu_IN" w:bidi="gu_IN"/>
        </w:rPr>
      </w:r>
      <w:r>
        <w:rPr>
          <w:vertAlign w:val="superscript"/>
          <w:lang w:val="gu_IN" w:bidi="gu_IN"/>
        </w:rPr>
        <w:t>26</w:t>
      </w:r>
      <w:r>
        <w:rPr>
          <w:lang w:val="gu_IN" w:bidi="gu_IN"/>
        </w:rPr>
        <w:t xml:space="preserve"> ભાઈઓ તથા બહેનો જયારે તમે એકઠા થાઓ છો ત્યારે તમારામાંના કોઈ ગીત ગાય છે કોઈ પ્રકટીકરણ કરે છે કોઈ અન્ય ભાષા બોલે છે કોઈ તેનો અર્થ સમજાવે છે આં બધું ઉન્નતિને માટે થવું જોઈએ</w:t>
      </w:r>
    </w:p>
    <w:p>
      <w:pPr/>
      <w:r>
        <w:rPr>
          <w:lang w:val="gu_IN" w:bidi="gu_IN"/>
        </w:rPr>
      </w:r>
      <w:r>
        <w:rPr>
          <w:vertAlign w:val="superscript"/>
          <w:lang w:val="gu_IN" w:bidi="gu_IN"/>
        </w:rPr>
        <w:t>27</w:t>
      </w:r>
      <w:r>
        <w:rPr>
          <w:lang w:val="gu_IN" w:bidi="gu_IN"/>
        </w:rPr>
        <w:t xml:space="preserve"> જો કોઇ અન્ય ભાષા બોલે તો બે અથવા વધારેમાં વધારે ત્રણ માણસ વારાફરતી બોલે છે અને એક જેણે ભાષાંતર કરવું</w:t>
      </w:r>
    </w:p>
    <w:p>
      <w:pPr/>
      <w:r>
        <w:rPr>
          <w:lang w:val="gu_IN" w:bidi="gu_IN"/>
        </w:rPr>
      </w:r>
      <w:r>
        <w:rPr>
          <w:vertAlign w:val="superscript"/>
          <w:lang w:val="gu_IN" w:bidi="gu_IN"/>
        </w:rPr>
        <w:t>28</w:t>
      </w:r>
      <w:r>
        <w:rPr>
          <w:lang w:val="gu_IN" w:bidi="gu_IN"/>
        </w:rPr>
        <w:t xml:space="preserve"> પણ જો ભાષાંતર કરનાર ન હોય તો વિશ્વાસી સમુદાયમાં તેણે છાના રહેવું અને માત્ર પોતાની તથા ઈશ્વરની સાથે બોલવું</w:t>
      </w:r>
    </w:p>
    <w:p>
      <w:pPr/>
      <w:r>
        <w:rPr>
          <w:lang w:val="gu_IN" w:bidi="gu_IN"/>
        </w:rPr>
      </w:r>
      <w:r>
        <w:rPr>
          <w:vertAlign w:val="superscript"/>
          <w:lang w:val="gu_IN" w:bidi="gu_IN"/>
        </w:rPr>
        <w:t>29</w:t>
      </w:r>
      <w:r>
        <w:rPr>
          <w:lang w:val="gu_IN" w:bidi="gu_IN"/>
        </w:rPr>
        <w:t xml:space="preserve"> બે કે ત્રણ પ્રબોધકો બોલે અને બીજાઓ તેની સમીક્ષા કરે</w:t>
      </w:r>
    </w:p>
    <w:p>
      <w:pPr/>
      <w:r>
        <w:rPr>
          <w:lang w:val="gu_IN" w:bidi="gu_IN"/>
        </w:rPr>
      </w:r>
      <w:r>
        <w:rPr>
          <w:vertAlign w:val="superscript"/>
          <w:lang w:val="gu_IN" w:bidi="gu_IN"/>
        </w:rPr>
        <w:t>30</w:t>
      </w:r>
      <w:r>
        <w:rPr>
          <w:lang w:val="gu_IN" w:bidi="gu_IN"/>
        </w:rPr>
        <w:t xml:space="preserve"> પણ જો સભામાં જેઓ છે તેઓમાંના કોઈને કંઈ પ્રગટ થાય તો પહેલાએ છાના રહેવું</w:t>
      </w:r>
    </w:p>
    <w:p>
      <w:pPr/>
      <w:r>
        <w:rPr>
          <w:lang w:val="gu_IN" w:bidi="gu_IN"/>
        </w:rPr>
      </w:r>
      <w:r>
        <w:rPr>
          <w:vertAlign w:val="superscript"/>
          <w:lang w:val="gu_IN" w:bidi="gu_IN"/>
        </w:rPr>
        <w:t>31</w:t>
      </w:r>
      <w:r>
        <w:rPr>
          <w:lang w:val="gu_IN" w:bidi="gu_IN"/>
        </w:rPr>
        <w:t xml:space="preserve"> તમે સર્વ વાર ફરતી પ્રબોધ કરી શકો છો કે સર્વ લોકો શીખે અને દિલાસો પામે</w:t>
      </w:r>
    </w:p>
    <w:p>
      <w:pPr/>
      <w:r>
        <w:rPr>
          <w:lang w:val="gu_IN" w:bidi="gu_IN"/>
        </w:rPr>
      </w:r>
      <w:r>
        <w:rPr>
          <w:vertAlign w:val="superscript"/>
          <w:lang w:val="gu_IN" w:bidi="gu_IN"/>
        </w:rPr>
        <w:t>32</w:t>
      </w:r>
      <w:r>
        <w:rPr>
          <w:lang w:val="gu_IN" w:bidi="gu_IN"/>
        </w:rPr>
        <w:t xml:space="preserve"> પ્રબોધકોના આત્માઓ પ્રબોધકોને આધીન છે</w:t>
      </w:r>
    </w:p>
    <w:p>
      <w:pPr/>
      <w:r>
        <w:rPr>
          <w:lang w:val="gu_IN" w:bidi="gu_IN"/>
        </w:rPr>
      </w:r>
      <w:r>
        <w:rPr>
          <w:vertAlign w:val="superscript"/>
          <w:lang w:val="gu_IN" w:bidi="gu_IN"/>
        </w:rPr>
        <w:t>33</w:t>
      </w:r>
      <w:r>
        <w:rPr>
          <w:lang w:val="gu_IN" w:bidi="gu_IN"/>
        </w:rPr>
        <w:t xml:space="preserve"> કેમ કે જેમ સંતોના સર્વ વિશ્વાસી સમુદાયોમાં ચાલે છે તેમ ઈશ્વર અવ્યવસ્થાના ઈશ્વર નથી પણ શાંતિના ઈશ્વર છે</w:t>
      </w:r>
    </w:p>
    <w:p>
      <w:pPr/>
      <w:r>
        <w:rPr>
          <w:lang w:val="gu_IN" w:bidi="gu_IN"/>
        </w:rPr>
      </w:r>
      <w:r>
        <w:rPr>
          <w:vertAlign w:val="superscript"/>
          <w:lang w:val="gu_IN" w:bidi="gu_IN"/>
        </w:rPr>
        <w:t>34</w:t>
      </w:r>
      <w:r>
        <w:rPr>
          <w:lang w:val="gu_IN" w:bidi="gu_IN"/>
        </w:rPr>
        <w:t xml:space="preserve"> સ્ત્રીઓએ વિશ્વાસી સમુદાયોમાં છાના રહેવું કેમ કે તેઓને બોલવાનો અધિકાર નથી પણ તેઓને આધીનતામાં રહેવું જોઈએ એમ નિયમશાસ્ત્ર પણ કહે છે</w:t>
      </w:r>
    </w:p>
    <w:p>
      <w:pPr/>
      <w:r>
        <w:rPr>
          <w:lang w:val="gu_IN" w:bidi="gu_IN"/>
        </w:rPr>
      </w:r>
      <w:r>
        <w:rPr>
          <w:vertAlign w:val="superscript"/>
          <w:lang w:val="gu_IN" w:bidi="gu_IN"/>
        </w:rPr>
        <w:t>35</w:t>
      </w:r>
      <w:r>
        <w:rPr>
          <w:lang w:val="gu_IN" w:bidi="gu_IN"/>
        </w:rPr>
        <w:t xml:space="preserve"> પણ જો તેઓ કંઈ શીખવા ચાહે તો તેઓએ ઘરમાં પોતાના પતિને પૂછવું કેમ કે વિશ્વાસી સમુદાયમાં સ્ત્રીઓએ બોલવું એ શરમભરેલું છે</w:t>
      </w:r>
    </w:p>
    <w:p>
      <w:pPr/>
      <w:r>
        <w:rPr>
          <w:lang w:val="gu_IN" w:bidi="gu_IN"/>
        </w:rPr>
      </w:r>
      <w:r>
        <w:rPr>
          <w:vertAlign w:val="superscript"/>
          <w:lang w:val="gu_IN" w:bidi="gu_IN"/>
        </w:rPr>
        <w:t>36</w:t>
      </w:r>
      <w:r>
        <w:rPr>
          <w:lang w:val="gu_IN" w:bidi="gu_IN"/>
        </w:rPr>
        <w:t xml:space="preserve"> શું તમારી પાસેથી ઈશ્વરનું વચન આવ્યું કે શું તે એકલા તમને પ્રાપ્ત થયું છે</w:t>
      </w:r>
    </w:p>
    <w:p>
      <w:pPr/>
      <w:r>
        <w:rPr>
          <w:lang w:val="gu_IN" w:bidi="gu_IN"/>
        </w:rPr>
      </w:r>
      <w:r>
        <w:rPr>
          <w:vertAlign w:val="superscript"/>
          <w:lang w:val="gu_IN" w:bidi="gu_IN"/>
        </w:rPr>
        <w:t>37</w:t>
      </w:r>
      <w:r>
        <w:rPr>
          <w:lang w:val="gu_IN" w:bidi="gu_IN"/>
        </w:rPr>
        <w:t xml:space="preserve"> જો કોઇ પોતાને પ્રબોધક કે આત્મિક સમજે તો જે વાતો હું તમારા પર લખું છું તેઓ પ્રભુની આજ્ઞાઓ છે એવું તેણે સમજવું</w:t>
      </w:r>
    </w:p>
    <w:p>
      <w:pPr/>
      <w:r>
        <w:rPr>
          <w:lang w:val="gu_IN" w:bidi="gu_IN"/>
        </w:rPr>
      </w:r>
      <w:r>
        <w:rPr>
          <w:vertAlign w:val="superscript"/>
          <w:lang w:val="gu_IN" w:bidi="gu_IN"/>
        </w:rPr>
        <w:t>38</w:t>
      </w:r>
      <w:r>
        <w:rPr>
          <w:lang w:val="gu_IN" w:bidi="gu_IN"/>
        </w:rPr>
        <w:t xml:space="preserve"> જો કોઇ અજ્ઞાની હોય તો તે ભલે અજ્ઞાની રહે</w:t>
      </w:r>
    </w:p>
    <w:p>
      <w:pPr/>
      <w:r>
        <w:rPr>
          <w:lang w:val="gu_IN" w:bidi="gu_IN"/>
        </w:rPr>
      </w:r>
      <w:r>
        <w:rPr>
          <w:vertAlign w:val="superscript"/>
          <w:lang w:val="gu_IN" w:bidi="gu_IN"/>
        </w:rPr>
        <w:t>39</w:t>
      </w:r>
      <w:r>
        <w:rPr>
          <w:lang w:val="gu_IN" w:bidi="gu_IN"/>
        </w:rPr>
        <w:t xml:space="preserve"> એ માટે મારા ભાઈઓ પ્રબોધ કરવાની ઉત્કંઠા રાખો અન્ય ભાષાઓમાં બોલવાની મનાઈ ન કરો</w:t>
      </w:r>
    </w:p>
    <w:p>
      <w:pPr/>
      <w:r>
        <w:rPr>
          <w:lang w:val="gu_IN" w:bidi="gu_IN"/>
        </w:rPr>
      </w:r>
      <w:r>
        <w:rPr>
          <w:vertAlign w:val="superscript"/>
          <w:lang w:val="gu_IN" w:bidi="gu_IN"/>
        </w:rPr>
        <w:t>40</w:t>
      </w:r>
      <w:r>
        <w:rPr>
          <w:lang w:val="gu_IN" w:bidi="gu_IN"/>
        </w:rPr>
        <w:t xml:space="preserve"> પણ બધું ઈશ્વરને શોભે એ રીતે તથા વ્યવસ્થાપૂર્વક કરવામાં આવે</w:t>
      </w:r>
    </w:p>
    <w:p>
      <w:pPr>
        <w:pStyle w:val="Heading2"/>
      </w:pPr>
      <w:r>
        <w:rPr>
          <w:lang w:val="gu_IN" w:bidi="gu_IN"/>
        </w:rPr>
        <w:t>1 Corinthians 15:1</w:t>
      </w:r>
      <w:r>
        <w:rPr>
          <w:lang w:val="gu_IN" w:bidi="gu_IN"/>
        </w:rPr>
      </w:r>
    </w:p>
    <w:p>
      <w:pPr/>
      <w:r>
        <w:rPr>
          <w:lang w:val="gu_IN" w:bidi="gu_IN"/>
        </w:rPr>
      </w:r>
      <w:r>
        <w:rPr>
          <w:vertAlign w:val="superscript"/>
          <w:lang w:val="gu_IN" w:bidi="gu_IN"/>
        </w:rPr>
        <w:t>1</w:t>
      </w:r>
      <w:r>
        <w:rPr>
          <w:lang w:val="gu_IN" w:bidi="gu_IN"/>
        </w:rPr>
        <w:t xml:space="preserve"> હવે ભાઈઓ અને બહેનો જે સુવાર્તા મેં તમને પ્રગટ કરી છે જેને તમે પણ સ્વીકારી છે અને જેમાં તમે સ્થિર પણ રહ્યા છો</w:t>
      </w:r>
    </w:p>
    <w:p>
      <w:pPr/>
      <w:r>
        <w:rPr>
          <w:lang w:val="gu_IN" w:bidi="gu_IN"/>
        </w:rPr>
      </w:r>
      <w:r>
        <w:rPr>
          <w:vertAlign w:val="superscript"/>
          <w:lang w:val="gu_IN" w:bidi="gu_IN"/>
        </w:rPr>
        <w:t>2</w:t>
      </w:r>
      <w:r>
        <w:rPr>
          <w:lang w:val="gu_IN" w:bidi="gu_IN"/>
        </w:rPr>
        <w:t xml:space="preserve"> જે વચનો મેં તમારી સમક્ષ પ્રગટ કર્યાં છે તેને તમે અનુસરો છો અને કાલ્પનિક વિશ્વાસ કરો નહિ તો જ તમે ઉધ્ધાર પામો છો તે સુવાર્તા હું તમને જણાવું છું</w:t>
      </w:r>
    </w:p>
    <w:p>
      <w:pPr/>
      <w:r>
        <w:rPr>
          <w:lang w:val="gu_IN" w:bidi="gu_IN"/>
        </w:rPr>
      </w:r>
      <w:r>
        <w:rPr>
          <w:vertAlign w:val="superscript"/>
          <w:lang w:val="gu_IN" w:bidi="gu_IN"/>
        </w:rPr>
        <w:t>3</w:t>
      </w:r>
      <w:r>
        <w:rPr>
          <w:lang w:val="gu_IN" w:bidi="gu_IN"/>
        </w:rPr>
        <w:t xml:space="preserve"> કેમ કે જે મને પ્રાપ્ત થયું છે તે મેં પ્રથમ તમને સોંપી દીધું કે શાસ્ત્રમાં લખેલું છે તે પ્રમાણે ખ્રિસ્ત આપણાં પાપને સારુ મરણ પામ્યા</w:t>
      </w:r>
    </w:p>
    <w:p>
      <w:pPr/>
      <w:r>
        <w:rPr>
          <w:lang w:val="gu_IN" w:bidi="gu_IN"/>
        </w:rPr>
      </w:r>
      <w:r>
        <w:rPr>
          <w:vertAlign w:val="superscript"/>
          <w:lang w:val="gu_IN" w:bidi="gu_IN"/>
        </w:rPr>
        <w:t>4</w:t>
      </w:r>
      <w:r>
        <w:rPr>
          <w:lang w:val="gu_IN" w:bidi="gu_IN"/>
        </w:rPr>
        <w:t xml:space="preserve"> વળી શાસ્ત્રમાં લખેલું છે કે છે તે પ્રમાણે ઈસુને દફનાવવામાં આવ્યા અને ત્રીજે દિવસે તેઓ સજીવન થયા</w:t>
      </w:r>
    </w:p>
    <w:p>
      <w:pPr/>
      <w:r>
        <w:rPr>
          <w:lang w:val="gu_IN" w:bidi="gu_IN"/>
        </w:rPr>
      </w:r>
      <w:r>
        <w:rPr>
          <w:vertAlign w:val="superscript"/>
          <w:lang w:val="gu_IN" w:bidi="gu_IN"/>
        </w:rPr>
        <w:t>5</w:t>
      </w:r>
      <w:r>
        <w:rPr>
          <w:lang w:val="gu_IN" w:bidi="gu_IN"/>
        </w:rPr>
        <w:t xml:space="preserve"> પિતરને અને પછી શિષ્યોને તેમણે દર્શન આપ્યું</w:t>
      </w:r>
    </w:p>
    <w:p>
      <w:pPr/>
      <w:r>
        <w:rPr>
          <w:lang w:val="gu_IN" w:bidi="gu_IN"/>
        </w:rPr>
      </w:r>
      <w:r>
        <w:rPr>
          <w:vertAlign w:val="superscript"/>
          <w:lang w:val="gu_IN" w:bidi="gu_IN"/>
        </w:rPr>
        <w:t>6</w:t>
      </w:r>
      <w:r>
        <w:rPr>
          <w:lang w:val="gu_IN" w:bidi="gu_IN"/>
        </w:rPr>
        <w:t xml:space="preserve"> ત્યાર પછી પાંચસો કરતાં વધારે ભાઈઓ સમક્ષ એક જ સમયે તેઓ પ્રગટ થયા તેઓમાંના ઘણા હજુ સુધી જીવતા રહ્યા છે પણ કેટલાક મૃત્યુ પામ્યા છે</w:t>
      </w:r>
    </w:p>
    <w:p>
      <w:pPr/>
      <w:r>
        <w:rPr>
          <w:lang w:val="gu_IN" w:bidi="gu_IN"/>
        </w:rPr>
      </w:r>
      <w:r>
        <w:rPr>
          <w:vertAlign w:val="superscript"/>
          <w:lang w:val="gu_IN" w:bidi="gu_IN"/>
        </w:rPr>
        <w:t>7</w:t>
      </w:r>
      <w:r>
        <w:rPr>
          <w:lang w:val="gu_IN" w:bidi="gu_IN"/>
        </w:rPr>
        <w:t xml:space="preserve"> ત્યાર પછી યાકૂબને અને પછી સર્વ પ્રેરિતોને ઈસુએ દર્શન આપ્યું</w:t>
      </w:r>
    </w:p>
    <w:p>
      <w:pPr/>
      <w:r>
        <w:rPr>
          <w:lang w:val="gu_IN" w:bidi="gu_IN"/>
        </w:rPr>
      </w:r>
      <w:r>
        <w:rPr>
          <w:vertAlign w:val="superscript"/>
          <w:lang w:val="gu_IN" w:bidi="gu_IN"/>
        </w:rPr>
        <w:t>8</w:t>
      </w:r>
      <w:r>
        <w:rPr>
          <w:lang w:val="gu_IN" w:bidi="gu_IN"/>
        </w:rPr>
        <w:t xml:space="preserve"> સૌથી છેલ્લે જેમ અકાળે જન્મેલો હોય તેમ મને પણ ઈસુએ દર્શન આપ્યું</w:t>
      </w:r>
    </w:p>
    <w:p>
      <w:pPr/>
      <w:r>
        <w:rPr>
          <w:lang w:val="gu_IN" w:bidi="gu_IN"/>
        </w:rPr>
      </w:r>
      <w:r>
        <w:rPr>
          <w:vertAlign w:val="superscript"/>
          <w:lang w:val="gu_IN" w:bidi="gu_IN"/>
        </w:rPr>
        <w:t>9</w:t>
      </w:r>
      <w:r>
        <w:rPr>
          <w:lang w:val="gu_IN" w:bidi="gu_IN"/>
        </w:rPr>
        <w:t xml:space="preserve"> કેમ કે પ્રેરિતોમાંના સર્વ કરતાં હું નાનો છું અને હું પ્રેરિત ગણાવા પણ લાયક નથી કારણ કે મેં ઈશ્વરના વિશ્વાસી સમુદાયોની સતાવણી કરી હતી</w:t>
      </w:r>
    </w:p>
    <w:p>
      <w:pPr/>
      <w:r>
        <w:rPr>
          <w:lang w:val="gu_IN" w:bidi="gu_IN"/>
        </w:rPr>
      </w:r>
      <w:r>
        <w:rPr>
          <w:vertAlign w:val="superscript"/>
          <w:lang w:val="gu_IN" w:bidi="gu_IN"/>
        </w:rPr>
        <w:t>10</w:t>
      </w:r>
      <w:r>
        <w:rPr>
          <w:lang w:val="gu_IN" w:bidi="gu_IN"/>
        </w:rPr>
        <w:t xml:space="preserve"> પણ હું જે છું તે ઈશ્વરની કૃપાથી છું મારા પર તેમની જે કૃપા છે તે વિનાકારણ થઇ નથી પણ તેઓ સર્વ કરતાં મેં વધારે મહેનત કરી મેં તો નહિ પણ ઈશ્વરની જે કૃપા મારા પર છે તે દ્વારા</w:t>
      </w:r>
    </w:p>
    <w:p>
      <w:pPr/>
      <w:r>
        <w:rPr>
          <w:lang w:val="gu_IN" w:bidi="gu_IN"/>
        </w:rPr>
      </w:r>
      <w:r>
        <w:rPr>
          <w:vertAlign w:val="superscript"/>
          <w:lang w:val="gu_IN" w:bidi="gu_IN"/>
        </w:rPr>
        <w:t>11</w:t>
      </w:r>
      <w:r>
        <w:rPr>
          <w:lang w:val="gu_IN" w:bidi="gu_IN"/>
        </w:rPr>
        <w:t xml:space="preserve"> હું કે તેઓ એમ અમે સુવાર્તા પ્રગટ કરીએ છીએ અને તે પર તમોએ વિશ્વાસ કર્યો છે</w:t>
      </w:r>
    </w:p>
    <w:p>
      <w:pPr/>
      <w:r>
        <w:rPr>
          <w:lang w:val="gu_IN" w:bidi="gu_IN"/>
        </w:rPr>
      </w:r>
      <w:r>
        <w:rPr>
          <w:vertAlign w:val="superscript"/>
          <w:lang w:val="gu_IN" w:bidi="gu_IN"/>
        </w:rPr>
        <w:t>12</w:t>
      </w:r>
      <w:r>
        <w:rPr>
          <w:lang w:val="gu_IN" w:bidi="gu_IN"/>
        </w:rPr>
        <w:t xml:space="preserve"> પણ ખ્રિસ્ત મૃત્યુ પામેલાઓમાંથી સજીવન થયા છે એવું જો પ્રગટ કરાય છે તો તમારામાંના કેટલાક કેમ કહે છે કે મૃત્યુ પામેલાઓમાંથી પુનરુત્થાન નથી</w:t>
      </w:r>
    </w:p>
    <w:p>
      <w:pPr/>
      <w:r>
        <w:rPr>
          <w:lang w:val="gu_IN" w:bidi="gu_IN"/>
        </w:rPr>
      </w:r>
      <w:r>
        <w:rPr>
          <w:vertAlign w:val="superscript"/>
          <w:lang w:val="gu_IN" w:bidi="gu_IN"/>
        </w:rPr>
        <w:t>13</w:t>
      </w:r>
      <w:r>
        <w:rPr>
          <w:lang w:val="gu_IN" w:bidi="gu_IN"/>
        </w:rPr>
        <w:t xml:space="preserve"> પણ જો મૃત્યુ પામેલાઓનું પુનરુત્થાન નથી તો ખ્રિસ્ત પણ સજીવન થયા નથી</w:t>
      </w:r>
    </w:p>
    <w:p>
      <w:pPr/>
      <w:r>
        <w:rPr>
          <w:lang w:val="gu_IN" w:bidi="gu_IN"/>
        </w:rPr>
      </w:r>
      <w:r>
        <w:rPr>
          <w:vertAlign w:val="superscript"/>
          <w:lang w:val="gu_IN" w:bidi="gu_IN"/>
        </w:rPr>
        <w:t>14</w:t>
      </w:r>
      <w:r>
        <w:rPr>
          <w:lang w:val="gu_IN" w:bidi="gu_IN"/>
        </w:rPr>
        <w:t xml:space="preserve"> અને જો ખ્રિસ્ત સજીવન થયા નથી તો અમે જે ઉપદેશ કરીએ છીએ તે વ્યર્થ અને તમે જે વિશ્વાસ કરો છો તે પણ વ્યર્થ છે</w:t>
      </w:r>
    </w:p>
    <w:p>
      <w:pPr/>
      <w:r>
        <w:rPr>
          <w:lang w:val="gu_IN" w:bidi="gu_IN"/>
        </w:rPr>
      </w:r>
      <w:r>
        <w:rPr>
          <w:vertAlign w:val="superscript"/>
          <w:lang w:val="gu_IN" w:bidi="gu_IN"/>
        </w:rPr>
        <w:t>15</w:t>
      </w:r>
      <w:r>
        <w:rPr>
          <w:lang w:val="gu_IN" w:bidi="gu_IN"/>
        </w:rPr>
        <w:t xml:space="preserve"> અને અમે ઈશ્વરના જૂઠા સાક્ષીઓ ઠરીએ છીએ કારણ કે અમે ઈશ્વર વિષે એવી સાક્ષી આપી કે તેમણે ખ્રિસ્તને સજીવન કર્યાં પણ જો મૂએલાં ઊઠતાં નથી તો ઈસુને પણ સજીવન કરવામાં આવ્યા નથી</w:t>
      </w:r>
    </w:p>
    <w:p>
      <w:pPr/>
      <w:r>
        <w:rPr>
          <w:lang w:val="gu_IN" w:bidi="gu_IN"/>
        </w:rPr>
      </w:r>
      <w:r>
        <w:rPr>
          <w:vertAlign w:val="superscript"/>
          <w:lang w:val="gu_IN" w:bidi="gu_IN"/>
        </w:rPr>
        <w:t>16</w:t>
      </w:r>
      <w:r>
        <w:rPr>
          <w:lang w:val="gu_IN" w:bidi="gu_IN"/>
        </w:rPr>
        <w:t xml:space="preserve"> કેમ કે જો મૂએલાંઓનું પુનરુત્થાન નથી તો ખ્રિસ્ત પણ સજીવન થયા નથી</w:t>
      </w:r>
    </w:p>
    <w:p>
      <w:pPr/>
      <w:r>
        <w:rPr>
          <w:lang w:val="gu_IN" w:bidi="gu_IN"/>
        </w:rPr>
      </w:r>
      <w:r>
        <w:rPr>
          <w:vertAlign w:val="superscript"/>
          <w:lang w:val="gu_IN" w:bidi="gu_IN"/>
        </w:rPr>
        <w:t>17</w:t>
      </w:r>
      <w:r>
        <w:rPr>
          <w:lang w:val="gu_IN" w:bidi="gu_IN"/>
        </w:rPr>
        <w:t xml:space="preserve"> અનેજો ખ્રિસ્ત સજીવન થયા નથી તો તમારો વિશ્વાસ વ્યર્થ છે હજી સુધી તમે તમારા પાપમાં જ છો</w:t>
      </w:r>
    </w:p>
    <w:p>
      <w:pPr/>
      <w:r>
        <w:rPr>
          <w:lang w:val="gu_IN" w:bidi="gu_IN"/>
        </w:rPr>
      </w:r>
      <w:r>
        <w:rPr>
          <w:vertAlign w:val="superscript"/>
          <w:lang w:val="gu_IN" w:bidi="gu_IN"/>
        </w:rPr>
        <w:t>18</w:t>
      </w:r>
      <w:r>
        <w:rPr>
          <w:lang w:val="gu_IN" w:bidi="gu_IN"/>
        </w:rPr>
        <w:t xml:space="preserve"> અને ખ્રિસ્તમાં જેઓ ઊંઘી ગયેલાં છે તેઓ પણ નાશ પામ્યાં છે</w:t>
      </w:r>
    </w:p>
    <w:p>
      <w:pPr/>
      <w:r>
        <w:rPr>
          <w:lang w:val="gu_IN" w:bidi="gu_IN"/>
        </w:rPr>
      </w:r>
      <w:r>
        <w:rPr>
          <w:vertAlign w:val="superscript"/>
          <w:lang w:val="gu_IN" w:bidi="gu_IN"/>
        </w:rPr>
        <w:t>19</w:t>
      </w:r>
      <w:r>
        <w:rPr>
          <w:lang w:val="gu_IN" w:bidi="gu_IN"/>
        </w:rPr>
        <w:t xml:space="preserve"> જો કેવળ આ જીવન માટે આપણી આશા ખ્રિસ્તમાં છે તો સર્વ માણસો કરતાં આપણે વધારે કરુણાપાત્ર છીએ</w:t>
      </w:r>
    </w:p>
    <w:p>
      <w:pPr/>
      <w:r>
        <w:rPr>
          <w:lang w:val="gu_IN" w:bidi="gu_IN"/>
        </w:rPr>
      </w:r>
      <w:r>
        <w:rPr>
          <w:vertAlign w:val="superscript"/>
          <w:lang w:val="gu_IN" w:bidi="gu_IN"/>
        </w:rPr>
        <w:t>20</w:t>
      </w:r>
      <w:r>
        <w:rPr>
          <w:lang w:val="gu_IN" w:bidi="gu_IN"/>
        </w:rPr>
        <w:t xml:space="preserve"> પણ હવે ખ્રિસ્ત મૃત્યુ પામેલાઓમાંથી સજીવન થયા છે અને તે ઊંઘી ગયેલાંઓનું પ્રથમ ફળ થયા છે</w:t>
      </w:r>
    </w:p>
    <w:p>
      <w:pPr/>
      <w:r>
        <w:rPr>
          <w:lang w:val="gu_IN" w:bidi="gu_IN"/>
        </w:rPr>
      </w:r>
      <w:r>
        <w:rPr>
          <w:vertAlign w:val="superscript"/>
          <w:lang w:val="gu_IN" w:bidi="gu_IN"/>
        </w:rPr>
        <w:t>21</w:t>
      </w:r>
      <w:r>
        <w:rPr>
          <w:lang w:val="gu_IN" w:bidi="gu_IN"/>
        </w:rPr>
        <w:t xml:space="preserve"> કેમ કે માણસથી મરણ થયું એ જ રીતે માણસથી મૂએલાંઓનું ઉત્થાન પણ થયું છે</w:t>
      </w:r>
    </w:p>
    <w:p>
      <w:pPr/>
      <w:r>
        <w:rPr>
          <w:lang w:val="gu_IN" w:bidi="gu_IN"/>
        </w:rPr>
      </w:r>
      <w:r>
        <w:rPr>
          <w:vertAlign w:val="superscript"/>
          <w:lang w:val="gu_IN" w:bidi="gu_IN"/>
        </w:rPr>
        <w:t>22</w:t>
      </w:r>
      <w:r>
        <w:rPr>
          <w:lang w:val="gu_IN" w:bidi="gu_IN"/>
        </w:rPr>
        <w:t xml:space="preserve"> કેમ કે જેમ આદમમાં સર્વ મરે છે તેમ ખ્રિસ્તમાં સર્વ સજીવન થશે</w:t>
      </w:r>
    </w:p>
    <w:p>
      <w:pPr/>
      <w:r>
        <w:rPr>
          <w:lang w:val="gu_IN" w:bidi="gu_IN"/>
        </w:rPr>
      </w:r>
      <w:r>
        <w:rPr>
          <w:vertAlign w:val="superscript"/>
          <w:lang w:val="gu_IN" w:bidi="gu_IN"/>
        </w:rPr>
        <w:t>23</w:t>
      </w:r>
      <w:r>
        <w:rPr>
          <w:lang w:val="gu_IN" w:bidi="gu_IN"/>
        </w:rPr>
        <w:t xml:space="preserve"> પણ પ્રત્યેક પોતપોતાને અનુક્રમે ખ્રિસ્ત પ્રથમ ફળ ત્યાર પછી જ્યારે તે આવશે ત્યારે જેઓ ખ્રિસ્તના છે તેઓને સજીવન કરવામા આવશે</w:t>
      </w:r>
    </w:p>
    <w:p>
      <w:pPr/>
      <w:r>
        <w:rPr>
          <w:lang w:val="gu_IN" w:bidi="gu_IN"/>
        </w:rPr>
      </w:r>
      <w:r>
        <w:rPr>
          <w:vertAlign w:val="superscript"/>
          <w:lang w:val="gu_IN" w:bidi="gu_IN"/>
        </w:rPr>
        <w:t>24</w:t>
      </w:r>
      <w:r>
        <w:rPr>
          <w:lang w:val="gu_IN" w:bidi="gu_IN"/>
        </w:rPr>
        <w:t xml:space="preserve"> જયારે ખ્રિસ્ત ઈશ્વરને એટલે પિતાને રાજ્ય સોંપી દેશે ત્યારે સમગ્ર સત્તા સર્વ અધિકાર તથા પરાક્રમ નષ્ટ કરશે ત્યારે અંત આવશે</w:t>
      </w:r>
    </w:p>
    <w:p>
      <w:pPr/>
      <w:r>
        <w:rPr>
          <w:lang w:val="gu_IN" w:bidi="gu_IN"/>
        </w:rPr>
      </w:r>
      <w:r>
        <w:rPr>
          <w:vertAlign w:val="superscript"/>
          <w:lang w:val="gu_IN" w:bidi="gu_IN"/>
        </w:rPr>
        <w:t>25</w:t>
      </w:r>
      <w:r>
        <w:rPr>
          <w:lang w:val="gu_IN" w:bidi="gu_IN"/>
        </w:rPr>
        <w:t xml:space="preserve"> કેમ કે સર્વ શત્રુઓને તે પોતાના પગ તળે કચડી નહિ નાખે ત્યાં સુધી તેમણે રાજ કરવું જોઈએ</w:t>
      </w:r>
    </w:p>
    <w:p>
      <w:pPr/>
      <w:r>
        <w:rPr>
          <w:lang w:val="gu_IN" w:bidi="gu_IN"/>
        </w:rPr>
      </w:r>
      <w:r>
        <w:rPr>
          <w:vertAlign w:val="superscript"/>
          <w:lang w:val="gu_IN" w:bidi="gu_IN"/>
        </w:rPr>
        <w:t>26</w:t>
      </w:r>
      <w:r>
        <w:rPr>
          <w:lang w:val="gu_IN" w:bidi="gu_IN"/>
        </w:rPr>
        <w:t xml:space="preserve"> જે છેલ્લો શત્રુ નાશ પામશે તે તો મરણ છે</w:t>
      </w:r>
    </w:p>
    <w:p>
      <w:pPr/>
      <w:r>
        <w:rPr>
          <w:lang w:val="gu_IN" w:bidi="gu_IN"/>
        </w:rPr>
      </w:r>
      <w:r>
        <w:rPr>
          <w:vertAlign w:val="superscript"/>
          <w:lang w:val="gu_IN" w:bidi="gu_IN"/>
        </w:rPr>
        <w:t>27</w:t>
      </w:r>
      <w:r>
        <w:rPr>
          <w:lang w:val="gu_IN" w:bidi="gu_IN"/>
        </w:rPr>
        <w:t xml:space="preserve"> કેમ કે ઈશ્વરે પોતાના પગ નીચે બધાને આધીન કર્યાં છે પણ જયારે તેમણે કહ્યું કે સર્વ આધીન કરાયાં છે ત્યારે સર્વને આધીન કરનાર જુદા છે તે સ્પષ્ટ દેખાય છે</w:t>
      </w:r>
    </w:p>
    <w:p>
      <w:pPr/>
      <w:r>
        <w:rPr>
          <w:lang w:val="gu_IN" w:bidi="gu_IN"/>
        </w:rPr>
      </w:r>
      <w:r>
        <w:rPr>
          <w:vertAlign w:val="superscript"/>
          <w:lang w:val="gu_IN" w:bidi="gu_IN"/>
        </w:rPr>
        <w:t>28</w:t>
      </w:r>
      <w:r>
        <w:rPr>
          <w:lang w:val="gu_IN" w:bidi="gu_IN"/>
        </w:rPr>
        <w:t xml:space="preserve"> પણ જયારે સર્વ તેમને આધીન કરાશે ઈસુ આધીન થયેલાઓને આધીન નહિ થાય પણ પિતાને આધીન થશે એ સારુ કે ઈશ્વર સર્વમાં સર્વોચ્ચ થાય</w:t>
      </w:r>
    </w:p>
    <w:p>
      <w:pPr/>
      <w:r>
        <w:rPr>
          <w:lang w:val="gu_IN" w:bidi="gu_IN"/>
        </w:rPr>
      </w:r>
      <w:r>
        <w:rPr>
          <w:vertAlign w:val="superscript"/>
          <w:lang w:val="gu_IN" w:bidi="gu_IN"/>
        </w:rPr>
        <w:t>29</w:t>
      </w:r>
      <w:r>
        <w:rPr>
          <w:lang w:val="gu_IN" w:bidi="gu_IN"/>
        </w:rPr>
        <w:t xml:space="preserve"> જો એવું ના હોય તો જેઓ મૃત્યુ પામેલાઓને માટે બાપ્તિસ્મા પામ્યા તેઓનું શું થશે જો મૂએલાઓનું પુનરુત્થાન નથી તો મૂએલાંઓને માટે તેઓ શા માટે બાપ્તિસ્મા પામે છે</w:t>
      </w:r>
    </w:p>
    <w:p>
      <w:pPr/>
      <w:r>
        <w:rPr>
          <w:lang w:val="gu_IN" w:bidi="gu_IN"/>
        </w:rPr>
      </w:r>
      <w:r>
        <w:rPr>
          <w:vertAlign w:val="superscript"/>
          <w:lang w:val="gu_IN" w:bidi="gu_IN"/>
        </w:rPr>
        <w:t>30</w:t>
      </w:r>
      <w:r>
        <w:rPr>
          <w:lang w:val="gu_IN" w:bidi="gu_IN"/>
        </w:rPr>
        <w:t xml:space="preserve"> અમે પણ વારંવાર જોખમમાં શા માટે પડીએ છીએ</w:t>
      </w:r>
    </w:p>
    <w:p>
      <w:pPr/>
      <w:r>
        <w:rPr>
          <w:lang w:val="gu_IN" w:bidi="gu_IN"/>
        </w:rPr>
      </w:r>
      <w:r>
        <w:rPr>
          <w:vertAlign w:val="superscript"/>
          <w:lang w:val="gu_IN" w:bidi="gu_IN"/>
        </w:rPr>
        <w:t>31</w:t>
      </w:r>
      <w:r>
        <w:rPr>
          <w:lang w:val="gu_IN" w:bidi="gu_IN"/>
        </w:rPr>
        <w:t xml:space="preserve"> ખ્રિસ્ત ઈસુ આપણા પ્રભુમાં તમારા વિષે મારો જે આનંદ છે તેની ખાતરી સાથે કહું છું કે હું દિનપ્રતિદિન મરું છું</w:t>
      </w:r>
    </w:p>
    <w:p>
      <w:pPr/>
      <w:r>
        <w:rPr>
          <w:lang w:val="gu_IN" w:bidi="gu_IN"/>
        </w:rPr>
      </w:r>
      <w:r>
        <w:rPr>
          <w:vertAlign w:val="superscript"/>
          <w:lang w:val="gu_IN" w:bidi="gu_IN"/>
        </w:rPr>
        <w:t>32</w:t>
      </w:r>
      <w:r>
        <w:rPr>
          <w:lang w:val="gu_IN" w:bidi="gu_IN"/>
        </w:rPr>
        <w:t xml:space="preserve"> જો એફેસસમાં જંગલી જાનવરોની સાથે લડ્યો તો મને શો લાભ છે જો મૂએલાઓનું પુનરુત્થાન નથી તો આપણે ખાઇએ કે પીઈએ એમા શું ખોટું છે કેમ કે કાલે મરવાના છીએ</w:t>
      </w:r>
    </w:p>
    <w:p>
      <w:pPr/>
      <w:r>
        <w:rPr>
          <w:lang w:val="gu_IN" w:bidi="gu_IN"/>
        </w:rPr>
      </w:r>
      <w:r>
        <w:rPr>
          <w:vertAlign w:val="superscript"/>
          <w:lang w:val="gu_IN" w:bidi="gu_IN"/>
        </w:rPr>
        <w:t>33</w:t>
      </w:r>
      <w:r>
        <w:rPr>
          <w:lang w:val="gu_IN" w:bidi="gu_IN"/>
        </w:rPr>
        <w:t xml:space="preserve"> ખાસ યાદ રાખો ખરાબ સંગત સારા આચરણને બગાડે છે</w:t>
      </w:r>
    </w:p>
    <w:p>
      <w:pPr/>
      <w:r>
        <w:rPr>
          <w:lang w:val="gu_IN" w:bidi="gu_IN"/>
        </w:rPr>
      </w:r>
      <w:r>
        <w:rPr>
          <w:vertAlign w:val="superscript"/>
          <w:lang w:val="gu_IN" w:bidi="gu_IN"/>
        </w:rPr>
        <w:t>34</w:t>
      </w:r>
      <w:r>
        <w:rPr>
          <w:lang w:val="gu_IN" w:bidi="gu_IN"/>
        </w:rPr>
        <w:t xml:space="preserve"> ન્યાયીપણામાં જાગૃત થાઓ અને પાપ કરો નહી કેમ કે કેટલાક ઈશ્વર વિષે અજ્ઞાની છે આ તમને શરમાવવા માટે હું કહું છું</w:t>
      </w:r>
    </w:p>
    <w:p>
      <w:pPr/>
      <w:r>
        <w:rPr>
          <w:lang w:val="gu_IN" w:bidi="gu_IN"/>
        </w:rPr>
      </w:r>
      <w:r>
        <w:rPr>
          <w:vertAlign w:val="superscript"/>
          <w:lang w:val="gu_IN" w:bidi="gu_IN"/>
        </w:rPr>
        <w:t>35</w:t>
      </w:r>
      <w:r>
        <w:rPr>
          <w:lang w:val="gu_IN" w:bidi="gu_IN"/>
        </w:rPr>
        <w:t xml:space="preserve"> પણ કોઇ કહેશે કે મૂએલાં શી રીતે પુનરુત્થાન પામે છે અને કેવા શરીર ધારણ કરીને આવે છે</w:t>
      </w:r>
    </w:p>
    <w:p>
      <w:pPr/>
      <w:r>
        <w:rPr>
          <w:lang w:val="gu_IN" w:bidi="gu_IN"/>
        </w:rPr>
      </w:r>
      <w:r>
        <w:rPr>
          <w:vertAlign w:val="superscript"/>
          <w:lang w:val="gu_IN" w:bidi="gu_IN"/>
        </w:rPr>
        <w:t>36</w:t>
      </w:r>
      <w:r>
        <w:rPr>
          <w:lang w:val="gu_IN" w:bidi="gu_IN"/>
        </w:rPr>
        <w:t xml:space="preserve"> ઓ નિર્બુધ્ધ તું જે વાવે છે તે જો મરે નહિ તો તેને જીવન પણ પ્રાપ્ત થાય નહિ</w:t>
      </w:r>
    </w:p>
    <w:p>
      <w:pPr/>
      <w:r>
        <w:rPr>
          <w:lang w:val="gu_IN" w:bidi="gu_IN"/>
        </w:rPr>
      </w:r>
      <w:r>
        <w:rPr>
          <w:vertAlign w:val="superscript"/>
          <w:lang w:val="gu_IN" w:bidi="gu_IN"/>
        </w:rPr>
        <w:t>37</w:t>
      </w:r>
      <w:r>
        <w:rPr>
          <w:lang w:val="gu_IN" w:bidi="gu_IN"/>
        </w:rPr>
        <w:t xml:space="preserve"> તું જે વાવે છે તે શરીર થવાનું છે તે વાવતો નથી પણ તું કેવળ દાણા વાવે છે કદાચ ઘઉંના કે બીજાકોઈ અનાજના</w:t>
      </w:r>
    </w:p>
    <w:p>
      <w:pPr/>
      <w:r>
        <w:rPr>
          <w:lang w:val="gu_IN" w:bidi="gu_IN"/>
        </w:rPr>
      </w:r>
      <w:r>
        <w:rPr>
          <w:vertAlign w:val="superscript"/>
          <w:lang w:val="gu_IN" w:bidi="gu_IN"/>
        </w:rPr>
        <w:t>38</w:t>
      </w:r>
      <w:r>
        <w:rPr>
          <w:lang w:val="gu_IN" w:bidi="gu_IN"/>
        </w:rPr>
        <w:t xml:space="preserve"> પણ ઈશ્વર પોતાની ઇચ્છા પ્રમાણે તેને શરીર આપે છે અને પ્રત્યેક દાણાને પોતાનું ખાસ શરીર હોય છે</w:t>
      </w:r>
    </w:p>
    <w:p>
      <w:pPr/>
      <w:r>
        <w:rPr>
          <w:lang w:val="gu_IN" w:bidi="gu_IN"/>
        </w:rPr>
      </w:r>
      <w:r>
        <w:rPr>
          <w:vertAlign w:val="superscript"/>
          <w:lang w:val="gu_IN" w:bidi="gu_IN"/>
        </w:rPr>
        <w:t>39</w:t>
      </w:r>
      <w:r>
        <w:rPr>
          <w:lang w:val="gu_IN" w:bidi="gu_IN"/>
        </w:rPr>
        <w:t xml:space="preserve"> સર્વ દેહ એક જ જાતના નથી પણ માણસોનો દેહ જુદો છે પશુઓનો જુદો અને માછલાંઓનો જુદો તેમજ પક્ષીઓનો દેહ પણ જુદો છે</w:t>
      </w:r>
    </w:p>
    <w:p>
      <w:pPr/>
      <w:r>
        <w:rPr>
          <w:lang w:val="gu_IN" w:bidi="gu_IN"/>
        </w:rPr>
      </w:r>
      <w:r>
        <w:rPr>
          <w:vertAlign w:val="superscript"/>
          <w:lang w:val="gu_IN" w:bidi="gu_IN"/>
        </w:rPr>
        <w:t>40</w:t>
      </w:r>
      <w:r>
        <w:rPr>
          <w:lang w:val="gu_IN" w:bidi="gu_IN"/>
        </w:rPr>
        <w:t xml:space="preserve"> સ્વર્ગીય શરીરો છે તેમજ પૃથ્વી પરનાં શરીરો પણ છે સ્વર્ગીય શરીરોનો મહિમા જુદો છે તથા પૃથ્વી પરના શરીરોનો મહિમા જુદો છે</w:t>
      </w:r>
    </w:p>
    <w:p>
      <w:pPr/>
      <w:r>
        <w:rPr>
          <w:lang w:val="gu_IN" w:bidi="gu_IN"/>
        </w:rPr>
      </w:r>
      <w:r>
        <w:rPr>
          <w:vertAlign w:val="superscript"/>
          <w:lang w:val="gu_IN" w:bidi="gu_IN"/>
        </w:rPr>
        <w:t>41</w:t>
      </w:r>
      <w:r>
        <w:rPr>
          <w:lang w:val="gu_IN" w:bidi="gu_IN"/>
        </w:rPr>
        <w:t xml:space="preserve"> સૂર્યનો મહિમા જુદો અને ચંદ્રનો મહિમા જુદો તેમ જ ચમકતા તારાઓનો મહિમા પણ જુદો છે કેમ કે ચમકતા તારા તારામાં પણ ફેર છે</w:t>
      </w:r>
    </w:p>
    <w:p>
      <w:pPr/>
      <w:r>
        <w:rPr>
          <w:lang w:val="gu_IN" w:bidi="gu_IN"/>
        </w:rPr>
      </w:r>
      <w:r>
        <w:rPr>
          <w:vertAlign w:val="superscript"/>
          <w:lang w:val="gu_IN" w:bidi="gu_IN"/>
        </w:rPr>
        <w:t>42</w:t>
      </w:r>
      <w:r>
        <w:rPr>
          <w:lang w:val="gu_IN" w:bidi="gu_IN"/>
        </w:rPr>
        <w:t xml:space="preserve"> મૂએલાંઓનું પુનરુત્થાન પણ એવું છે જે દફનાવાય તે નાશવંત છે અને જે સજીવન કરાય છે તે સદાકાળ સુધી ટકનાર છે</w:t>
      </w:r>
    </w:p>
    <w:p>
      <w:pPr/>
      <w:r>
        <w:rPr>
          <w:lang w:val="gu_IN" w:bidi="gu_IN"/>
        </w:rPr>
      </w:r>
      <w:r>
        <w:rPr>
          <w:vertAlign w:val="superscript"/>
          <w:lang w:val="gu_IN" w:bidi="gu_IN"/>
        </w:rPr>
        <w:t>43</w:t>
      </w:r>
      <w:r>
        <w:rPr>
          <w:lang w:val="gu_IN" w:bidi="gu_IN"/>
        </w:rPr>
        <w:t xml:space="preserve"> અપમાનમાં વવાય છે મહિમામાં ઉઠાડાય છે નિર્બળતામાં વવાય છે પરાક્રમમાં ઉઠાડાય છે</w:t>
      </w:r>
    </w:p>
    <w:p>
      <w:pPr/>
      <w:r>
        <w:rPr>
          <w:lang w:val="gu_IN" w:bidi="gu_IN"/>
        </w:rPr>
      </w:r>
      <w:r>
        <w:rPr>
          <w:vertAlign w:val="superscript"/>
          <w:lang w:val="gu_IN" w:bidi="gu_IN"/>
        </w:rPr>
        <w:t>44</w:t>
      </w:r>
      <w:r>
        <w:rPr>
          <w:lang w:val="gu_IN" w:bidi="gu_IN"/>
        </w:rPr>
        <w:t xml:space="preserve"> નાશવંત શરીર વવાય છે અને આત્મિક શરીરમાં સજીવન કરાય છે જો નાશવંત શરીર છે તો આત્મિક શરીર પણ છે</w:t>
      </w:r>
    </w:p>
    <w:p>
      <w:pPr/>
      <w:r>
        <w:rPr>
          <w:lang w:val="gu_IN" w:bidi="gu_IN"/>
        </w:rPr>
      </w:r>
      <w:r>
        <w:rPr>
          <w:vertAlign w:val="superscript"/>
          <w:lang w:val="gu_IN" w:bidi="gu_IN"/>
        </w:rPr>
        <w:t>45</w:t>
      </w:r>
      <w:r>
        <w:rPr>
          <w:lang w:val="gu_IN" w:bidi="gu_IN"/>
        </w:rPr>
        <w:t xml:space="preserve"> લખ્યું છે કે પહેલો માણસ આદમ સજીવ જીવંત પ્રાણી થયો છેલ્લો આદમ જીવનદાયક આત્મા થયો</w:t>
      </w:r>
    </w:p>
    <w:p>
      <w:pPr/>
      <w:r>
        <w:rPr>
          <w:lang w:val="gu_IN" w:bidi="gu_IN"/>
        </w:rPr>
      </w:r>
      <w:r>
        <w:rPr>
          <w:vertAlign w:val="superscript"/>
          <w:lang w:val="gu_IN" w:bidi="gu_IN"/>
        </w:rPr>
        <w:t>46</w:t>
      </w:r>
      <w:r>
        <w:rPr>
          <w:lang w:val="gu_IN" w:bidi="gu_IN"/>
        </w:rPr>
        <w:t xml:space="preserve"> આત્મિક પહેલું હોતું નથી ભૌતિક પહેલું પછી આત્મિક</w:t>
      </w:r>
    </w:p>
    <w:p>
      <w:pPr/>
      <w:r>
        <w:rPr>
          <w:lang w:val="gu_IN" w:bidi="gu_IN"/>
        </w:rPr>
      </w:r>
      <w:r>
        <w:rPr>
          <w:vertAlign w:val="superscript"/>
          <w:lang w:val="gu_IN" w:bidi="gu_IN"/>
        </w:rPr>
        <w:t>47</w:t>
      </w:r>
      <w:r>
        <w:rPr>
          <w:lang w:val="gu_IN" w:bidi="gu_IN"/>
        </w:rPr>
        <w:t xml:space="preserve"> પહેલો માણસ પૃથ્વીની માટીનો બનેલો હતો બીજો માણસ સ્વર્ગથી આવનાર પ્રભુ છે</w:t>
      </w:r>
    </w:p>
    <w:p>
      <w:pPr/>
      <w:r>
        <w:rPr>
          <w:lang w:val="gu_IN" w:bidi="gu_IN"/>
        </w:rPr>
      </w:r>
      <w:r>
        <w:rPr>
          <w:vertAlign w:val="superscript"/>
          <w:lang w:val="gu_IN" w:bidi="gu_IN"/>
        </w:rPr>
        <w:t>48</w:t>
      </w:r>
      <w:r>
        <w:rPr>
          <w:lang w:val="gu_IN" w:bidi="gu_IN"/>
        </w:rPr>
        <w:t xml:space="preserve"> જે માટીનો છે તેવા જ જેઓ માટીના છે તેઓ પણ છે અને જે સ્વર્ગીય છે તે જેવો છે તેવા જ જેઓ સ્વર્ગીય છે તેઓ પણ છે</w:t>
      </w:r>
    </w:p>
    <w:p>
      <w:pPr/>
      <w:r>
        <w:rPr>
          <w:lang w:val="gu_IN" w:bidi="gu_IN"/>
        </w:rPr>
      </w:r>
      <w:r>
        <w:rPr>
          <w:vertAlign w:val="superscript"/>
          <w:lang w:val="gu_IN" w:bidi="gu_IN"/>
        </w:rPr>
        <w:t>49</w:t>
      </w:r>
      <w:r>
        <w:rPr>
          <w:lang w:val="gu_IN" w:bidi="gu_IN"/>
        </w:rPr>
        <w:t xml:space="preserve"> આપણે જેમ માટીની પ્રતિમા ધારણ કરી છે તેમ સ્વર્ગીય સ્વરૂપ પણ ધારણ કરીશું</w:t>
      </w:r>
    </w:p>
    <w:p>
      <w:pPr/>
      <w:r>
        <w:rPr>
          <w:lang w:val="gu_IN" w:bidi="gu_IN"/>
        </w:rPr>
      </w:r>
      <w:r>
        <w:rPr>
          <w:vertAlign w:val="superscript"/>
          <w:lang w:val="gu_IN" w:bidi="gu_IN"/>
        </w:rPr>
        <w:t>50</w:t>
      </w:r>
      <w:r>
        <w:rPr>
          <w:lang w:val="gu_IN" w:bidi="gu_IN"/>
        </w:rPr>
        <w:t xml:space="preserve"> હવે ભાઈઓ હું એ કહું છું કે માંસ તથા રક્ત ઈશ્વરના રાજ્યના વારસ થઇ શકતાં નથી તેમજ વિનાશીપણું અવિનાશીપણાનો વારસો પામી શકવાનું નથી</w:t>
      </w:r>
    </w:p>
    <w:p>
      <w:pPr/>
      <w:r>
        <w:rPr>
          <w:lang w:val="gu_IN" w:bidi="gu_IN"/>
        </w:rPr>
      </w:r>
      <w:r>
        <w:rPr>
          <w:vertAlign w:val="superscript"/>
          <w:lang w:val="gu_IN" w:bidi="gu_IN"/>
        </w:rPr>
        <w:t>51</w:t>
      </w:r>
      <w:r>
        <w:rPr>
          <w:lang w:val="gu_IN" w:bidi="gu_IN"/>
        </w:rPr>
        <w:t xml:space="preserve"> જુઓ હું તમને મર્મ કહું છું આપણે સહુ ઊંઘીશું નહિ છેલ્લું રણશિંગડુ વાગતા જ પણ એક ક્ષણમાં આંખના પલકારામાં આપણે બદલાઇ જઈશું</w:t>
      </w:r>
    </w:p>
    <w:p>
      <w:pPr/>
      <w:r>
        <w:rPr>
          <w:lang w:val="gu_IN" w:bidi="gu_IN"/>
        </w:rPr>
      </w:r>
      <w:r>
        <w:rPr>
          <w:vertAlign w:val="superscript"/>
          <w:lang w:val="gu_IN" w:bidi="gu_IN"/>
        </w:rPr>
        <w:t>52</w:t>
      </w:r>
      <w:r>
        <w:rPr>
          <w:lang w:val="gu_IN" w:bidi="gu_IN"/>
        </w:rPr>
        <w:t xml:space="preserve"> કેમ કે રણશિંગડુ વાગશે ત્યારે મૂએલાં અવિનાશી થઈને ઊઠશે અને આપણું સ્વરૂપ બદલાઈ જશે</w:t>
      </w:r>
    </w:p>
    <w:p>
      <w:pPr/>
      <w:r>
        <w:rPr>
          <w:lang w:val="gu_IN" w:bidi="gu_IN"/>
        </w:rPr>
      </w:r>
      <w:r>
        <w:rPr>
          <w:vertAlign w:val="superscript"/>
          <w:lang w:val="gu_IN" w:bidi="gu_IN"/>
        </w:rPr>
        <w:t>53</w:t>
      </w:r>
      <w:r>
        <w:rPr>
          <w:lang w:val="gu_IN" w:bidi="gu_IN"/>
        </w:rPr>
        <w:t xml:space="preserve"> કેમ કે આ વિનાશી અવિનાશીપણું ધારણ કરશે તથા આ મરનારને અમરપણું ધારણ કરશે</w:t>
      </w:r>
    </w:p>
    <w:p>
      <w:pPr/>
      <w:r>
        <w:rPr>
          <w:lang w:val="gu_IN" w:bidi="gu_IN"/>
        </w:rPr>
      </w:r>
      <w:r>
        <w:rPr>
          <w:vertAlign w:val="superscript"/>
          <w:lang w:val="gu_IN" w:bidi="gu_IN"/>
        </w:rPr>
        <w:t>54</w:t>
      </w:r>
      <w:r>
        <w:rPr>
          <w:lang w:val="gu_IN" w:bidi="gu_IN"/>
        </w:rPr>
        <w:t xml:space="preserve"> જયારે આ વિનાશી અવિનાશીપણું ધારણ કરશે અને આ મરણ અમરત્વ ધારણ કરશે ત્યારે આ લખેલી વાત પૂર્ણ થશે કે મરણ જયમાં ગરક થઇ ગયું છે</w:t>
      </w:r>
    </w:p>
    <w:p>
      <w:pPr/>
      <w:r>
        <w:rPr>
          <w:lang w:val="gu_IN" w:bidi="gu_IN"/>
        </w:rPr>
      </w:r>
      <w:r>
        <w:rPr>
          <w:vertAlign w:val="superscript"/>
          <w:lang w:val="gu_IN" w:bidi="gu_IN"/>
        </w:rPr>
        <w:t>55</w:t>
      </w:r>
      <w:r>
        <w:rPr>
          <w:lang w:val="gu_IN" w:bidi="gu_IN"/>
        </w:rPr>
        <w:t xml:space="preserve"> અરે મરણ તારું પરાક્રામ ક્યાં અરે મરણ તારો ડંખ ક્યાં</w:t>
      </w:r>
    </w:p>
    <w:p>
      <w:pPr/>
      <w:r>
        <w:rPr>
          <w:lang w:val="gu_IN" w:bidi="gu_IN"/>
        </w:rPr>
      </w:r>
      <w:r>
        <w:rPr>
          <w:vertAlign w:val="superscript"/>
          <w:lang w:val="gu_IN" w:bidi="gu_IN"/>
        </w:rPr>
        <w:t>56</w:t>
      </w:r>
      <w:r>
        <w:rPr>
          <w:lang w:val="gu_IN" w:bidi="gu_IN"/>
        </w:rPr>
        <w:t xml:space="preserve"> મરણનો ડંખ તો પાપ છે અને પાપનું સામર્થ્ય નિયમશાસ્ત્ર છે</w:t>
      </w:r>
    </w:p>
    <w:p>
      <w:pPr/>
      <w:r>
        <w:rPr>
          <w:lang w:val="gu_IN" w:bidi="gu_IN"/>
        </w:rPr>
      </w:r>
      <w:r>
        <w:rPr>
          <w:vertAlign w:val="superscript"/>
          <w:lang w:val="gu_IN" w:bidi="gu_IN"/>
        </w:rPr>
        <w:t>57</w:t>
      </w:r>
      <w:r>
        <w:rPr>
          <w:lang w:val="gu_IN" w:bidi="gu_IN"/>
        </w:rPr>
        <w:t xml:space="preserve"> પણ ઈશ્વર જે આપણા પ્રભુ ઈસુ ખ્રિસ્ત દ્વારા આપણને વિજય આપે છે તેમની સ્તુતિ થાઓ</w:t>
      </w:r>
    </w:p>
    <w:p>
      <w:pPr/>
      <w:r>
        <w:rPr>
          <w:lang w:val="gu_IN" w:bidi="gu_IN"/>
        </w:rPr>
      </w:r>
      <w:r>
        <w:rPr>
          <w:vertAlign w:val="superscript"/>
          <w:lang w:val="gu_IN" w:bidi="gu_IN"/>
        </w:rPr>
        <w:t>58</w:t>
      </w:r>
      <w:r>
        <w:rPr>
          <w:lang w:val="gu_IN" w:bidi="gu_IN"/>
        </w:rPr>
        <w:t xml:space="preserve"> એ માટે મારા પ્રિય ભાઈઓ તમે સ્થિર તથા દ્રઢ થાઓ તથા પ્રભુના કામમાં તલ્લીન રહો કેમ કે તમે જાણો છો કે પ્રભુમાં તમારું કામ નિષ્ફળ નથી</w:t>
      </w:r>
    </w:p>
    <w:p>
      <w:pPr>
        <w:pStyle w:val="Heading2"/>
      </w:pPr>
      <w:r>
        <w:rPr>
          <w:lang w:val="gu_IN" w:bidi="gu_IN"/>
        </w:rPr>
        <w:t>1 Corinthians 16:1</w:t>
      </w:r>
      <w:r>
        <w:rPr>
          <w:lang w:val="gu_IN" w:bidi="gu_IN"/>
        </w:rPr>
      </w:r>
    </w:p>
    <w:p>
      <w:pPr/>
      <w:r>
        <w:rPr>
          <w:lang w:val="gu_IN" w:bidi="gu_IN"/>
        </w:rPr>
      </w:r>
      <w:r>
        <w:rPr>
          <w:vertAlign w:val="superscript"/>
          <w:lang w:val="gu_IN" w:bidi="gu_IN"/>
        </w:rPr>
        <w:t>1</w:t>
      </w:r>
      <w:r>
        <w:rPr>
          <w:lang w:val="gu_IN" w:bidi="gu_IN"/>
        </w:rPr>
        <w:t xml:space="preserve"> હવે સંતોને માટે ફાળો એકઠો કરવા વિષે લખું છું મેં ગલાતિયાના વિશ્વાસી સમુદાયને મેં જે સૂચના આપી તે પ્રમાણે તમે પણ કરો</w:t>
      </w:r>
    </w:p>
    <w:p>
      <w:pPr/>
      <w:r>
        <w:rPr>
          <w:lang w:val="gu_IN" w:bidi="gu_IN"/>
        </w:rPr>
      </w:r>
      <w:r>
        <w:rPr>
          <w:vertAlign w:val="superscript"/>
          <w:lang w:val="gu_IN" w:bidi="gu_IN"/>
        </w:rPr>
        <w:t>2</w:t>
      </w:r>
      <w:r>
        <w:rPr>
          <w:lang w:val="gu_IN" w:bidi="gu_IN"/>
        </w:rPr>
        <w:t xml:space="preserve"> હું આવું ત્યારે ધર્મદાન ઉઘરાવવા પડે નહિ માટે અઠવાડિયાને પહેલે દિવસે તમારામાંના પ્રત્યેકે પોતાની કમાણી પ્રમાણે અમુક હિસ્સો રાખી મુકવો</w:t>
      </w:r>
    </w:p>
    <w:p>
      <w:pPr/>
      <w:r>
        <w:rPr>
          <w:lang w:val="gu_IN" w:bidi="gu_IN"/>
        </w:rPr>
      </w:r>
      <w:r>
        <w:rPr>
          <w:vertAlign w:val="superscript"/>
          <w:lang w:val="gu_IN" w:bidi="gu_IN"/>
        </w:rPr>
        <w:t>3</w:t>
      </w:r>
      <w:r>
        <w:rPr>
          <w:lang w:val="gu_IN" w:bidi="gu_IN"/>
        </w:rPr>
        <w:t xml:space="preserve"> જયારે હું આવીશ ત્યારે જેઓને તમે પસંદ કરશો તેઓને પત્રો આપીને હું તમારાં દાન યરૂશાલેમમાં પહોંચાડવા માટે મોકલીશ</w:t>
      </w:r>
    </w:p>
    <w:p>
      <w:pPr/>
      <w:r>
        <w:rPr>
          <w:lang w:val="gu_IN" w:bidi="gu_IN"/>
        </w:rPr>
      </w:r>
      <w:r>
        <w:rPr>
          <w:vertAlign w:val="superscript"/>
          <w:lang w:val="gu_IN" w:bidi="gu_IN"/>
        </w:rPr>
        <w:t>4</w:t>
      </w:r>
      <w:r>
        <w:rPr>
          <w:lang w:val="gu_IN" w:bidi="gu_IN"/>
        </w:rPr>
        <w:t xml:space="preserve"> જો મારે પણ જવાનું યોગ્ય લાગશે તો તેઓ મારી સાથે આવશે</w:t>
      </w:r>
    </w:p>
    <w:p>
      <w:pPr/>
      <w:r>
        <w:rPr>
          <w:lang w:val="gu_IN" w:bidi="gu_IN"/>
        </w:rPr>
      </w:r>
      <w:r>
        <w:rPr>
          <w:vertAlign w:val="superscript"/>
          <w:lang w:val="gu_IN" w:bidi="gu_IN"/>
        </w:rPr>
        <w:t>5</w:t>
      </w:r>
      <w:r>
        <w:rPr>
          <w:lang w:val="gu_IN" w:bidi="gu_IN"/>
        </w:rPr>
        <w:t xml:space="preserve"> હું મકદોનિયા થઈને જવાનો છું તેથી મકદોનિયા પાર કર્યાં પછી હું તમારી પાસે આવીશ</w:t>
      </w:r>
    </w:p>
    <w:p>
      <w:pPr/>
      <w:r>
        <w:rPr>
          <w:lang w:val="gu_IN" w:bidi="gu_IN"/>
        </w:rPr>
      </w:r>
      <w:r>
        <w:rPr>
          <w:vertAlign w:val="superscript"/>
          <w:lang w:val="gu_IN" w:bidi="gu_IN"/>
        </w:rPr>
        <w:t>6</w:t>
      </w:r>
      <w:r>
        <w:rPr>
          <w:lang w:val="gu_IN" w:bidi="gu_IN"/>
        </w:rPr>
        <w:t xml:space="preserve"> હું કદાચ તમારી સાથે રહીશ અથવા શિયાળો પણ ગાળીશ કે જેથી મારે જ્યાં જવાનું છે ત્યાં તમે મને પહોંચાડો</w:t>
      </w:r>
    </w:p>
    <w:p>
      <w:pPr/>
      <w:r>
        <w:rPr>
          <w:lang w:val="gu_IN" w:bidi="gu_IN"/>
        </w:rPr>
      </w:r>
      <w:r>
        <w:rPr>
          <w:vertAlign w:val="superscript"/>
          <w:lang w:val="gu_IN" w:bidi="gu_IN"/>
        </w:rPr>
        <w:t>7</w:t>
      </w:r>
      <w:r>
        <w:rPr>
          <w:lang w:val="gu_IN" w:bidi="gu_IN"/>
        </w:rPr>
        <w:t xml:space="preserve"> કેમ કે હમણાં જતાં તમને મળવાની મારી ઇચ્છા નથી પણ જો ઈશ્વરની ઇચ્છા હશે તો હું થોડા સમય સુધી તમારી સાથે રહેવાની ઉત્કંઠા ધરાવું છું</w:t>
      </w:r>
    </w:p>
    <w:p>
      <w:pPr/>
      <w:r>
        <w:rPr>
          <w:lang w:val="gu_IN" w:bidi="gu_IN"/>
        </w:rPr>
      </w:r>
      <w:r>
        <w:rPr>
          <w:vertAlign w:val="superscript"/>
          <w:lang w:val="gu_IN" w:bidi="gu_IN"/>
        </w:rPr>
        <w:t>8</w:t>
      </w:r>
      <w:r>
        <w:rPr>
          <w:lang w:val="gu_IN" w:bidi="gu_IN"/>
        </w:rPr>
        <w:t xml:space="preserve"> પણ હું પચાસમાંના પર્વ સુધી એફેસેસમાં જ રહીશ</w:t>
      </w:r>
    </w:p>
    <w:p>
      <w:pPr/>
      <w:r>
        <w:rPr>
          <w:lang w:val="gu_IN" w:bidi="gu_IN"/>
        </w:rPr>
      </w:r>
      <w:r>
        <w:rPr>
          <w:vertAlign w:val="superscript"/>
          <w:lang w:val="gu_IN" w:bidi="gu_IN"/>
        </w:rPr>
        <w:t>9</w:t>
      </w:r>
      <w:r>
        <w:rPr>
          <w:lang w:val="gu_IN" w:bidi="gu_IN"/>
        </w:rPr>
        <w:t xml:space="preserve"> કેમ કે એક મહાન કાર્ય સફળ થાય એવું દ્વાર મારે માટે ઉઘાડવામાં આવ્યું છે જો કે વિરોધીઓ પણ ઘણા છે</w:t>
      </w:r>
    </w:p>
    <w:p>
      <w:pPr/>
      <w:r>
        <w:rPr>
          <w:lang w:val="gu_IN" w:bidi="gu_IN"/>
        </w:rPr>
      </w:r>
      <w:r>
        <w:rPr>
          <w:vertAlign w:val="superscript"/>
          <w:lang w:val="gu_IN" w:bidi="gu_IN"/>
        </w:rPr>
        <w:t>10</w:t>
      </w:r>
      <w:r>
        <w:rPr>
          <w:lang w:val="gu_IN" w:bidi="gu_IN"/>
        </w:rPr>
        <w:t xml:space="preserve"> પણ જો તિમોથી આવે તો તે તમારી સાથે નિર્ભય રહે તે વિષે સંભાળ રાખજો કેમ કે મારી માફક તે પણ પ્રભુનું કામ કરે છે</w:t>
      </w:r>
    </w:p>
    <w:p>
      <w:pPr/>
      <w:r>
        <w:rPr>
          <w:lang w:val="gu_IN" w:bidi="gu_IN"/>
        </w:rPr>
      </w:r>
      <w:r>
        <w:rPr>
          <w:vertAlign w:val="superscript"/>
          <w:lang w:val="gu_IN" w:bidi="gu_IN"/>
        </w:rPr>
        <w:t>11</w:t>
      </w:r>
      <w:r>
        <w:rPr>
          <w:lang w:val="gu_IN" w:bidi="gu_IN"/>
        </w:rPr>
        <w:t xml:space="preserve"> એ માટે કોઇ તેને તુચ્છ ગણે નહીં પણ શાંતિથી તમે તેને મારી પાસે પહોંચાડજો કેમ કે ભાઈઓની સાથે તેના આવવાની પ્રતીક્ષા હું કરું છું</w:t>
      </w:r>
    </w:p>
    <w:p>
      <w:pPr/>
      <w:r>
        <w:rPr>
          <w:lang w:val="gu_IN" w:bidi="gu_IN"/>
        </w:rPr>
      </w:r>
      <w:r>
        <w:rPr>
          <w:vertAlign w:val="superscript"/>
          <w:lang w:val="gu_IN" w:bidi="gu_IN"/>
        </w:rPr>
        <w:t>12</w:t>
      </w:r>
      <w:r>
        <w:rPr>
          <w:lang w:val="gu_IN" w:bidi="gu_IN"/>
        </w:rPr>
        <w:t xml:space="preserve"> હવે ભાઈ આપોલસ વિષે મારે આટલું કહેવું છે કે ભાઈઓની સાથે તે તમારી પાસે આવે માટે મેં તેને બહુ વિનંતી કરી પણ હમણાં ત્યાં આવવાની તેની ઇચ્છા નથી પણ જયારે અનુકુળ પ્રસંગ મળશે ત્યારે તે આવશે</w:t>
      </w:r>
    </w:p>
    <w:p>
      <w:pPr/>
      <w:r>
        <w:rPr>
          <w:lang w:val="gu_IN" w:bidi="gu_IN"/>
        </w:rPr>
      </w:r>
      <w:r>
        <w:rPr>
          <w:vertAlign w:val="superscript"/>
          <w:lang w:val="gu_IN" w:bidi="gu_IN"/>
        </w:rPr>
        <w:t>13</w:t>
      </w:r>
      <w:r>
        <w:rPr>
          <w:lang w:val="gu_IN" w:bidi="gu_IN"/>
        </w:rPr>
        <w:t xml:space="preserve"> જાગૃત રહો વિશ્વાસમાં સ્થિર રહો સામર્થ્ય બતાવો બળવાન થાઓ</w:t>
      </w:r>
    </w:p>
    <w:p>
      <w:pPr/>
      <w:r>
        <w:rPr>
          <w:lang w:val="gu_IN" w:bidi="gu_IN"/>
        </w:rPr>
      </w:r>
      <w:r>
        <w:rPr>
          <w:vertAlign w:val="superscript"/>
          <w:lang w:val="gu_IN" w:bidi="gu_IN"/>
        </w:rPr>
        <w:t>14</w:t>
      </w:r>
      <w:r>
        <w:rPr>
          <w:lang w:val="gu_IN" w:bidi="gu_IN"/>
        </w:rPr>
        <w:t xml:space="preserve"> તમે જે કંઈ કરો તે પ્રેમથી કરો</w:t>
      </w:r>
    </w:p>
    <w:p>
      <w:pPr/>
      <w:r>
        <w:rPr>
          <w:lang w:val="gu_IN" w:bidi="gu_IN"/>
        </w:rPr>
      </w:r>
      <w:r>
        <w:rPr>
          <w:vertAlign w:val="superscript"/>
          <w:lang w:val="gu_IN" w:bidi="gu_IN"/>
        </w:rPr>
        <w:t>15</w:t>
      </w:r>
      <w:r>
        <w:rPr>
          <w:lang w:val="gu_IN" w:bidi="gu_IN"/>
        </w:rPr>
        <w:t xml:space="preserve"> ભાઈઓ તમે સ્તેફનાસના કુટુંબને જાણો છો કે તે અખાયાનું પ્રથમ ફળ વિશ્વાસી છે તેઓ સંતોની સેવામાં હંમેશા સક્રિય રહ્યા છે માટે હું તમને વિનંતી કરું છું કે</w:t>
      </w:r>
    </w:p>
    <w:p>
      <w:pPr/>
      <w:r>
        <w:rPr>
          <w:lang w:val="gu_IN" w:bidi="gu_IN"/>
        </w:rPr>
      </w:r>
      <w:r>
        <w:rPr>
          <w:vertAlign w:val="superscript"/>
          <w:lang w:val="gu_IN" w:bidi="gu_IN"/>
        </w:rPr>
        <w:t>16</w:t>
      </w:r>
      <w:r>
        <w:rPr>
          <w:lang w:val="gu_IN" w:bidi="gu_IN"/>
        </w:rPr>
        <w:t xml:space="preserve"> તમે એવા માણસોને અને અન્ય જેઓ સેવામાં પરિશ્રમ કરે છે તેઓને પણ આધીન થાઓ</w:t>
      </w:r>
    </w:p>
    <w:p>
      <w:pPr/>
      <w:r>
        <w:rPr>
          <w:lang w:val="gu_IN" w:bidi="gu_IN"/>
        </w:rPr>
      </w:r>
      <w:r>
        <w:rPr>
          <w:vertAlign w:val="superscript"/>
          <w:lang w:val="gu_IN" w:bidi="gu_IN"/>
        </w:rPr>
        <w:t>17</w:t>
      </w:r>
      <w:r>
        <w:rPr>
          <w:lang w:val="gu_IN" w:bidi="gu_IN"/>
        </w:rPr>
        <w:t xml:space="preserve"> સ્તેફનાસ તથા ફોર્તુનાતસ તથા અખાઈક્સના આવવાથી હું હર્ષ પામ્યો છું કેમ કે તમારું જે કામ અધૂરું હતું તે તેઓએ પૂરું કર્યું છે</w:t>
      </w:r>
    </w:p>
    <w:p>
      <w:pPr/>
      <w:r>
        <w:rPr>
          <w:lang w:val="gu_IN" w:bidi="gu_IN"/>
        </w:rPr>
      </w:r>
      <w:r>
        <w:rPr>
          <w:vertAlign w:val="superscript"/>
          <w:lang w:val="gu_IN" w:bidi="gu_IN"/>
        </w:rPr>
        <w:t>18</w:t>
      </w:r>
      <w:r>
        <w:rPr>
          <w:lang w:val="gu_IN" w:bidi="gu_IN"/>
        </w:rPr>
        <w:t xml:space="preserve"> તેઓએ મારા તથા તમારા આત્માને પણ ઉત્તેજિત કર્યા માટે એવા માણસોને માન આપો</w:t>
      </w:r>
    </w:p>
    <w:p>
      <w:pPr/>
      <w:r>
        <w:rPr>
          <w:lang w:val="gu_IN" w:bidi="gu_IN"/>
        </w:rPr>
      </w:r>
      <w:r>
        <w:rPr>
          <w:vertAlign w:val="superscript"/>
          <w:lang w:val="gu_IN" w:bidi="gu_IN"/>
        </w:rPr>
        <w:t>19</w:t>
      </w:r>
      <w:r>
        <w:rPr>
          <w:lang w:val="gu_IN" w:bidi="gu_IN"/>
        </w:rPr>
        <w:t xml:space="preserve"> આસિયાના વિશ્વાસી સમુદાય તમને સલામ પાઠવે છે આકુલા પ્રિસ્કા તથા તેઓના ઘરમાં મળતા વિશ્વાસી સમુદાયના સર્વ પ્રભુમાં તમને સલામ પાઠવે છે</w:t>
      </w:r>
    </w:p>
    <w:p>
      <w:pPr/>
      <w:r>
        <w:rPr>
          <w:lang w:val="gu_IN" w:bidi="gu_IN"/>
        </w:rPr>
      </w:r>
      <w:r>
        <w:rPr>
          <w:vertAlign w:val="superscript"/>
          <w:lang w:val="gu_IN" w:bidi="gu_IN"/>
        </w:rPr>
        <w:t>20</w:t>
      </w:r>
      <w:r>
        <w:rPr>
          <w:lang w:val="gu_IN" w:bidi="gu_IN"/>
        </w:rPr>
        <w:t xml:space="preserve"> સર્વ ભાઈઓ પણ તમને સલામ પાઠવે છે પવિત્ર ચુંબનથી એક બીજાને ક્ષેમ કુશળ કહેજો</w:t>
      </w:r>
    </w:p>
    <w:p>
      <w:pPr/>
      <w:r>
        <w:rPr>
          <w:lang w:val="gu_IN" w:bidi="gu_IN"/>
        </w:rPr>
      </w:r>
      <w:r>
        <w:rPr>
          <w:vertAlign w:val="superscript"/>
          <w:lang w:val="gu_IN" w:bidi="gu_IN"/>
        </w:rPr>
        <w:t>21</w:t>
      </w:r>
      <w:r>
        <w:rPr>
          <w:lang w:val="gu_IN" w:bidi="gu_IN"/>
        </w:rPr>
        <w:t xml:space="preserve"> હું પાઉલ મારે પોતાને હાથે તમને સલામ લખું છું</w:t>
      </w:r>
    </w:p>
    <w:p>
      <w:pPr/>
      <w:r>
        <w:rPr>
          <w:lang w:val="gu_IN" w:bidi="gu_IN"/>
        </w:rPr>
      </w:r>
      <w:r>
        <w:rPr>
          <w:vertAlign w:val="superscript"/>
          <w:lang w:val="gu_IN" w:bidi="gu_IN"/>
        </w:rPr>
        <w:t>22</w:t>
      </w:r>
      <w:r>
        <w:rPr>
          <w:lang w:val="gu_IN" w:bidi="gu_IN"/>
        </w:rPr>
        <w:t xml:space="preserve"> જો કોઇ પ્રભુ ઈસુ ખ્રિસ્ત પર પ્રેમ કરતો ના હોય તો તે શાપિત થાઓ</w:t>
      </w:r>
    </w:p>
    <w:p>
      <w:pPr/>
      <w:r>
        <w:rPr>
          <w:lang w:val="gu_IN" w:bidi="gu_IN"/>
        </w:rPr>
      </w:r>
      <w:r>
        <w:rPr>
          <w:vertAlign w:val="superscript"/>
          <w:lang w:val="gu_IN" w:bidi="gu_IN"/>
        </w:rPr>
        <w:t>23</w:t>
      </w:r>
      <w:r>
        <w:rPr>
          <w:lang w:val="gu_IN" w:bidi="gu_IN"/>
        </w:rPr>
        <w:t xml:space="preserve"> આપણા પ્રભુ આવવાનાં છે પ્રભુ ઈસુ ખ્રિસ્તની કૃપા તમારા પર હો</w:t>
      </w:r>
    </w:p>
    <w:p>
      <w:pPr/>
      <w:r>
        <w:rPr>
          <w:lang w:val="gu_IN" w:bidi="gu_IN"/>
        </w:rPr>
      </w:r>
      <w:r>
        <w:rPr>
          <w:vertAlign w:val="superscript"/>
          <w:lang w:val="gu_IN" w:bidi="gu_IN"/>
        </w:rPr>
        <w:t>24</w:t>
      </w:r>
      <w:r>
        <w:rPr>
          <w:lang w:val="gu_IN" w:bidi="gu_IN"/>
        </w:rPr>
        <w:t xml:space="preserve"> ખ્રિસ્ત ઈસુમાં મારો પ્રેમ તમો સર્વની સાથે હો આમીન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