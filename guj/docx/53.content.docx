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Indian Revised Version - Gujarati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Indian Revised Version - Gujarati</w:t>
      </w:r>
      <w:r>
        <w:rPr>
          <w:lang w:val="gu_IN" w:bidi="gu_IN"/>
        </w:rPr>
        <w:t xml:space="preserve"> © 2019 </w:t>
      </w:r>
      <w:hyperlink r:id="rId13">
        <w:r>
          <w:rPr>
            <w:lang w:val="gu_IN" w:bidi="gu_IN"/>
          </w:rPr>
          <w:rPr>
            <w:color w:val="0000EE"/>
            <w:u w:val="single"/>
          </w:rPr>
          <w:t>Door43</w:t>
        </w:r>
      </w:hyperlink>
      <w:r>
        <w:rPr>
          <w:lang w:val="gu_IN" w:bidi="gu_IN"/>
        </w:rPr>
        <w:t xml:space="preserve">, licensed under a </w:t>
      </w:r>
      <w:hyperlink r:id="rId14">
        <w:r>
          <w:rPr>
            <w:lang w:val="gu_IN" w:bidi="gu_IN"/>
          </w:rPr>
          <w:rPr>
            <w:color w:val="0000EE"/>
            <w:u w:val="single"/>
          </w:rPr>
          <w:t>CC BY-SA 4.0 license</w:t>
        </w:r>
      </w:hyperlink>
      <w:r>
        <w:rPr>
          <w:lang w:val="gu_IN" w:bidi="gu_IN"/>
        </w:rPr>
        <w:t>.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Indian Revised Version - Gujarati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gu_IN" w:bidi="gu_IN"/>
        </w:rPr>
        <w:t>2 Thessalonians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ઈશ્વર આપણા પિતામાં તથા પ્રભુ ઈસુ ખ્રિસ્તમાં થેસ્સાલોનીકામાંની મંડળી વિશ્વાસી સમુદાયને પાઉલ સિલ્વાનસ તથા તિમોથી લખે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ઈશ્વર પિતા તથા પ્રભુ ઈસુ ખ્રિસ્ત તમને કૃપા તથા શાંતિ બક્ષો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ભાઈઓ તમારે વિષે અમે સર્વદા ઈશ્વરની આભારસ્તુતિ કરીએ તે ઉચિત છે કેમ કે તમારો વિશ્વાસ વધતો જાય છે અને તમે સર્વ એક બીજા ઉપર ઘણો પ્રેમ રાખો છો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માટે તમારા પર થતી બધી સતાવણી તથા વિપત્તિ જે તમે વેઠો છો તેઓમાં તમારી સહનશીલતા તથા વિશ્વાસને લીધે અમે પોતે ઈશ્વરની મંડળીમાં તમારી પ્રશંસા કરીએ છીએ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આ તો ઈશ્વરના ન્યાયી ઇન્સાફનો પુરાવો છે કે ઈશ્વરના જે રાજ્યને સારુ તમે દુઃખ વેઠો છો તેને માટે તમે યોગ્ય ગણાઓ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કેમ કે ઈશ્વરને માટે એ વાજબી છે કે તમને દુઃખ દેનારને તેઓ એ દુખનો બદલો આપે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જયારે પ્રભુ ઈસુ સ્વર્ગમાંથી પોતાના પરાક્રમી દૂતો સાથે જ્વાળામાં પ્રગટ થાય ત્યારે તે તમને દુઃખ પામેલાઓને અમારી સાથે વિસામો આપે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તે વેળા જેઓ ઈશ્વરને ઓળખતા નથી અને જેઓ આપણા પ્રભુ ઈસુ ખ્રિસ્તની સુવાર્તા માનતા નથી તેઓને તે સજા કરશે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તેઓ પ્રભુની સમક્ષતામાંથી તથા તેમના ગૌરવી સામર્થ્યથી દૂર રહેવાની એટલે સાર્વકાળીક નાશની સજા ભોગવશે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જયારે પ્રભુ પોતાના સંતોમાં મહિમા પામવાને અને જેઓએ વિશ્વાસ કર્યો તેઓમાં આશ્ચર્યકારક મનાવા સારુ આવશે તે દિવસે એમ થશે કેમ કે તમે અમારી શાહેદી પર વિશ્વાસ રાખ્યો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તેથી અમે સદા તમારા વિષે પ્રાર્થના કરીએ છીએ કે આપણા ઈશ્વર તમને આ તેડાને યોગ્ય ગણે અને ભલાઈ કરવાની તમારી બધી ઇચ્છાને તથા તમારા વિશ્વાસના કામને સંપૂર્ણ કરે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આપણા ઈશ્વર તથા પ્રભુ ઈસુ ખ્રિસ્તની કૃપા પ્રમાણે આપણા પ્રભુ ઈસુનું નામ તમારામાં ગૌરવવાન થાય અને તમે તેનામાં મહિમાવાન થાઓ</w:t>
      </w:r>
    </w:p>
    <w:p>
      <w:pPr>
        <w:pStyle w:val="Heading2"/>
      </w:pPr>
      <w:r>
        <w:rPr>
          <w:lang w:val="gu_IN" w:bidi="gu_IN"/>
        </w:rPr>
        <w:t>2 Thessalonians 2:1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હવે ભાઈઓ આપણા પ્રભુ ઈસુ ખ્રિસ્તના પુનઃઆગમન તથા તેમની પાસે આપણે એકત્ર થઈએ તે વિષે અમે તમને વિનંતી કરીએ છીએ કે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પ્રભુનો દિવસ જાણે હમણાં જ આવ્યો હોય તેમ સમજીને તમે કોઈ આત્માથી વચનથી કે જાણે અમારા તરફથી તમને મળેલા પત્રથી તમારા મનને જરાય ડગવા ન દો અને ગભરાઓ નહિ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કોઈ માણસ કોઈ પ્રકારે તમને છેતરે નહિ કેમ કે એવું થતાં પહેલાં વિશ્વાસત્યાગ થશે તથા પાપનો માણસ જે વિનાશનો દીકરો છે તે પ્રગટ થશે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જે ઈશ્વર મનાય છે અને આરાધ્ય ગણાય છે તે ઈશ્વરની વિરુદ્ધ થઈને તે પોતાને મોટો મનાવે છે અને એ રીતે પોતે ઈશ્વર હોવાનો દાવો કરીને તે પોતે ઈશ્વરના ભક્તિસ્થાનમાં ઈશ્વર તરીકે બેસે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શું તમને યાદ નથી કે હું તમારી સાથે હતો ત્યારે મેં એ વાતો તમને જણાવી હતી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તે પોતાના યોગ્ય સમયે પ્રગટ થાય ત્યાં સુધી તેમને શું અટકાવે છે તે હવે તમે જાણો છો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કેમકે અધર્મની ગુપ્ત અસરો હવે શરૂ થઈ ગઈ છે પણ જે હાલ અટકાવનાર છે તેને વચમાંથી દૂર કરવામાં નહિ આવે ત્યાં સુધી તેને અટકાવવામા આવશે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ત્યાર પછી તે અધર્મી પ્રગટ થશે જેનો પ્રભુ ઈસુ પોતાના મુખની ફૂંકથી સંહાર કરશે સંહાર કરશે તથા પોતાના આગમનના પ્રભાવથી તેને નષ્ટ કરશે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શેતાનના કરાવ્યા પ્રમાણે સર્વ પ્રકારનાં ખોટા પરાક્રમો ચિહ્નો તથા ચમત્કારો સાથે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તેમજ જેઓએ પોતાના ઉધ્ધારને અર્થે પ્રેમથી સત્યનો સ્વીકાર કર્યો નહિ તેથી જેઓનો વિનાશ થાય છે તેમને માટે દરેક જાતના પાપરૂપી કપટ સાથે તે અધર્મી પુરુષ પ્રગટ થશે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જેઓએ સત્ય પર વિશ્વાસ કર્યો નહિ પણ અધર્મમાં આનંદ માન્યો તે સર્વને દોષિત ઠરાવવાને માટે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તેઓ અસત્ય માને તે માટે ઈશ્વર તેઓને ભ્રમણામાં નાખે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પણ ભાઈઓ તમે પ્રભુને પ્રિય છો તમારે વિષે સદા ઈશ્વરની સ્તુતિ કરવાને અમે બંધાયેલા છીએ કેમકે આત્માના પવિત્રીકરણથી તથા સત્યના વિશ્વાસથી ઉધ્ધારને અર્થે ઈશ્વરે તમને આરંભથી પસંદ કરેલા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વળી એટલા જ માટે ઈશ્વરે તમને આપણા પ્રભુ ઈસુ ખ્રિસ્તનો મહિમા પામવાને અર્થે અમારી સુવાર્તાથી તેડ્યા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માટે ભાઈઓ અડગ રહો અને જે શિક્ષણ તમને વચન દ્વારા કે અમારા પત્ર દ્વારા મળ્યું છે તે પ્રમાણે ચાલો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16</w:t>
      </w:r>
      <w:r>
        <w:rPr>
          <w:lang w:val="gu_IN" w:bidi="gu_IN"/>
        </w:rPr>
        <w:t xml:space="preserve"> હવે આપણા પ્રભુ ઈસુ ખ્રિસ્ત અને ઈશ્વર આપણા પિતા જેમણે આપણા પર પ્રેમ કર્યો અને કૃપા કરીને આપણને સર્વકાળનો દિલાસો અને સારી આશા આપ્યાં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17</w:t>
      </w:r>
      <w:r>
        <w:rPr>
          <w:lang w:val="gu_IN" w:bidi="gu_IN"/>
        </w:rPr>
        <w:t xml:space="preserve"> તે તમારાં હૃદયોને આશ્વાસન આપો અને દરેક સારા કાર્યમાં તમને દ્રઢ કરો</w:t>
      </w:r>
    </w:p>
    <w:p>
      <w:pPr>
        <w:pStyle w:val="Heading2"/>
      </w:pPr>
      <w:r>
        <w:rPr>
          <w:lang w:val="gu_IN" w:bidi="gu_IN"/>
        </w:rPr>
        <w:t>2 Thessalonians 3:1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હવે ભાઈઓ અમારે માટે પ્રાર્થના કરો કે જેવી રીતે તમારે ત્યાં થાય છે તેમ પ્રભુની વાત ઝડપથી પ્રસરે અને તેમનો મહિમા થાય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અમે આડા તથા ખરાબ માણસોથી બચીએ તે માટે પ્રાર્થના કરો કેમ કે કંઈ બધા જ માણસો વિશ્વાસ કરનારા હોતા નથી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પણ પ્રભુ વિશ્વાસુ છે તે તમને સ્થિર કરશે અને દુષ્ટતાથી તમને બચાવશે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તમારા વિષે અમે પ્રભુમાં એવો ભરોસો રાખીએ છીએ કે જે આજ્ઞા અમે તમને કરીએ છીએ તે તમે પાળો છો તથા પાળશો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ઈશ્વરના પ્રેમ તરફ તથા ખ્રિસ્તની ધીરજ તરફ પ્રભુ તમારાં હૃદયોને દોરો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હવે ભાઈઓ આપણા પ્રભુ ઈસુ ખ્રિસ્તને નામે અમે તમને આજ્ઞા કરીએ છીએ કે જે હરેક ભાઈ આડો ચાલે છે અને અમારાથી પામેલા શિક્ષણ પ્રમાણે વર્તતો નથી તેનાથી તમે અલગ થાઓ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અમને કઈ રીતે અનુસરવા જોઈએ એ તમે પોતે સમજો છો કેમ કે અમે તમારી સાથે અયોગ્ય રીતે વર્ત્યા ન હતા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કોઈ માણસનું અન્ન અમે મફત ખાધું નહોતું પણ તમારામાંના કોઈ પર ભારરૂપ ન થઈએ માટે રાતદિવસ શ્રમ તથા કષ્ટથી અમે કામ કર્યુ હતું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અમને અધિકાર ન હતો એમ નહિ પણ તમે અમને અનુસરો માટે અમે તમને આદર્શરૂપ થયા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જયારે અમે તમારી પાસે હતા ત્યારે પણ તમને આજ્ઞા આપી હતી કે જો કોઈ માણસ કામ કરે નહિ તો તેને ખવડાવવું પણ નહિ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કેમકે તમારામાંના કેટલાએક સ્વચ્છંદતાથી ચાલે છે તેઓ કંઈ કામ કરતા નથી પણ ઘાલમેલ કરે છે એવું અમને સાંભળવા મળે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હવે એવાઓને આપણા પ્રભુ ઈસુ ખ્રિસ્તને નામે અમે આદેશ અને ઉપદેશ કર્યો હતો કે તેઓ શાંતિસહિત ઉદ્યોગ કરે અને પોતાની કમાણીનું અન્ન ખાય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પણ ભાઈઓ તમે સારાં કામ કરતાં થાકશો નહિ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જો કોઈ આ પત્રમાંની અમારી વાત ન માને તો તમે તેની સાથે સબંધ રાખશો નહિ કે જેથી તે શરમાઈ જાય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તોપણ તેને વિરોધી ન ગણો પણ ભાઈ ગણીને તેને ચેતવો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16</w:t>
      </w:r>
      <w:r>
        <w:rPr>
          <w:lang w:val="gu_IN" w:bidi="gu_IN"/>
        </w:rPr>
        <w:t xml:space="preserve"> હવે શાંતિના પ્રભુ પોતે સર્વદા તથા સર્વ પ્રકારે તમને શાંતિ આપો પ્રભુ તમો સર્વની સાથે હો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17</w:t>
      </w:r>
      <w:r>
        <w:rPr>
          <w:lang w:val="gu_IN" w:bidi="gu_IN"/>
        </w:rPr>
        <w:t xml:space="preserve"> હું પાઉલ મારે પોતાને હાથે સલામ લખું છું મારા સર્વ પત્રોમાં એ નિશાની છે એ પ્રમાણે હું લખું છું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18</w:t>
      </w:r>
      <w:r>
        <w:rPr>
          <w:lang w:val="gu_IN" w:bidi="gu_IN"/>
        </w:rPr>
        <w:t xml:space="preserve"> આપણા પ્રભુ ઈસુ ખ્રિસ્તની કૃપા તમો સર્વ પર હો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.door43.org/Door43-Catalog/gu_irv/releases/tag/v4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